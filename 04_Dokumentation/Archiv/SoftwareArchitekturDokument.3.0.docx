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B05C0" w14:textId="542AA8E8" w:rsidR="00FD5087" w:rsidRPr="00FB73F0" w:rsidRDefault="00FD5087" w:rsidP="00FD5087">
      <w:pPr>
        <w:jc w:val="center"/>
      </w:pPr>
    </w:p>
    <w:p w14:paraId="268876A9" w14:textId="77777777" w:rsidR="00FD5087" w:rsidRPr="00FB73F0" w:rsidRDefault="00FD5087" w:rsidP="00FD5087">
      <w:pPr>
        <w:jc w:val="center"/>
      </w:pPr>
    </w:p>
    <w:p w14:paraId="5C3CF80D" w14:textId="77777777" w:rsidR="00FD5087" w:rsidRPr="00FB73F0" w:rsidRDefault="00FD5087" w:rsidP="00FD5087">
      <w:pPr>
        <w:jc w:val="center"/>
      </w:pPr>
    </w:p>
    <w:p w14:paraId="2A04EF94" w14:textId="77777777" w:rsidR="00FD5087" w:rsidRPr="00FB73F0" w:rsidRDefault="00FD5087" w:rsidP="00FD5087">
      <w:pPr>
        <w:jc w:val="center"/>
      </w:pPr>
    </w:p>
    <w:p w14:paraId="1A67C6FA" w14:textId="77777777" w:rsidR="00FD5087" w:rsidRPr="00FB73F0" w:rsidRDefault="00FD5087" w:rsidP="00FD5087">
      <w:pPr>
        <w:jc w:val="center"/>
      </w:pPr>
    </w:p>
    <w:p w14:paraId="1A491FDE" w14:textId="77777777" w:rsidR="00FD5087" w:rsidRPr="00FB73F0" w:rsidRDefault="00FD5087" w:rsidP="00FD5087">
      <w:pPr>
        <w:jc w:val="center"/>
      </w:pPr>
    </w:p>
    <w:p w14:paraId="02584039" w14:textId="77777777" w:rsidR="00FD5087" w:rsidRPr="00FB73F0" w:rsidRDefault="00FD5087" w:rsidP="00FD5087">
      <w:pPr>
        <w:jc w:val="center"/>
      </w:pPr>
    </w:p>
    <w:p w14:paraId="0EA48382" w14:textId="77777777" w:rsidR="00FD5087" w:rsidRPr="00FB73F0" w:rsidRDefault="00FD5087" w:rsidP="00FD5087">
      <w:pPr>
        <w:jc w:val="center"/>
      </w:pPr>
    </w:p>
    <w:p w14:paraId="5855B991" w14:textId="62E2ADA5" w:rsidR="00B20F85" w:rsidRPr="00FB73F0" w:rsidRDefault="007354B0" w:rsidP="00FD5087">
      <w:pPr>
        <w:jc w:val="center"/>
      </w:pPr>
      <w:r w:rsidRPr="00FB73F0">
        <w:rPr>
          <w:noProof/>
          <w:lang w:val="en-GB" w:eastAsia="en-GB"/>
        </w:rPr>
        <w:drawing>
          <wp:inline distT="0" distB="0" distL="0" distR="0" wp14:anchorId="76F914B5" wp14:editId="164F2A09">
            <wp:extent cx="2889250" cy="2889250"/>
            <wp:effectExtent l="0" t="0" r="6350" b="6350"/>
            <wp:docPr id="1" name="Grafik 1"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250" cy="2889250"/>
                    </a:xfrm>
                    <a:prstGeom prst="rect">
                      <a:avLst/>
                    </a:prstGeom>
                    <a:noFill/>
                    <a:ln>
                      <a:noFill/>
                    </a:ln>
                  </pic:spPr>
                </pic:pic>
              </a:graphicData>
            </a:graphic>
          </wp:inline>
        </w:drawing>
      </w:r>
    </w:p>
    <w:p w14:paraId="6BBCC804" w14:textId="77777777" w:rsidR="00C35BC8" w:rsidRPr="00FB73F0" w:rsidRDefault="00C35BC8"/>
    <w:p w14:paraId="44522136" w14:textId="77777777" w:rsidR="00C35BC8" w:rsidRPr="00FB73F0" w:rsidRDefault="00C35BC8"/>
    <w:p w14:paraId="1DD0F3DA" w14:textId="77777777" w:rsidR="00C35BC8" w:rsidRPr="00FB73F0" w:rsidRDefault="00C35BC8"/>
    <w:p w14:paraId="7427C6DD" w14:textId="77777777" w:rsidR="00C35BC8" w:rsidRPr="00FB73F0" w:rsidRDefault="00C35BC8"/>
    <w:p w14:paraId="3504EFDE" w14:textId="77777777" w:rsidR="00C35BC8" w:rsidRPr="00FB73F0" w:rsidRDefault="00C35BC8"/>
    <w:p w14:paraId="1972DA90" w14:textId="7DCF5DBD" w:rsidR="00C35BC8" w:rsidRPr="00C47FB3" w:rsidRDefault="001B5DD4" w:rsidP="00C35BC8">
      <w:pPr>
        <w:pStyle w:val="Titel"/>
        <w:rPr>
          <w:b w:val="0"/>
          <w:lang w:val="en-US"/>
        </w:rPr>
      </w:pPr>
      <w:r w:rsidRPr="00C47FB3">
        <w:rPr>
          <w:lang w:val="en-US"/>
        </w:rPr>
        <w:t xml:space="preserve">Projekt: </w:t>
      </w:r>
      <w:r w:rsidR="007354B0" w:rsidRPr="00C47FB3">
        <w:rPr>
          <w:lang w:val="en-US"/>
        </w:rPr>
        <w:t>FlipAgain</w:t>
      </w:r>
      <w:r w:rsidRPr="00C47FB3">
        <w:rPr>
          <w:lang w:val="en-US"/>
        </w:rPr>
        <w:br/>
      </w:r>
      <w:r w:rsidRPr="00C47FB3">
        <w:rPr>
          <w:lang w:val="en-US"/>
        </w:rPr>
        <w:br/>
      </w:r>
      <w:r w:rsidR="007354B0" w:rsidRPr="00C47FB3">
        <w:rPr>
          <w:lang w:val="en-US"/>
        </w:rPr>
        <w:t>Softwarearchitektur</w:t>
      </w:r>
      <w:bookmarkStart w:id="0" w:name="_GoBack"/>
      <w:bookmarkEnd w:id="0"/>
    </w:p>
    <w:p w14:paraId="663781A7" w14:textId="77777777" w:rsidR="00C35BC8" w:rsidRPr="00C47FB3" w:rsidRDefault="00C35BC8" w:rsidP="00033B03">
      <w:pPr>
        <w:jc w:val="center"/>
        <w:rPr>
          <w:lang w:val="en-US"/>
        </w:rPr>
      </w:pPr>
    </w:p>
    <w:p w14:paraId="7A75DE79" w14:textId="77777777" w:rsidR="002E1CF7" w:rsidRPr="00C47FB3" w:rsidRDefault="002E1CF7" w:rsidP="00C35BC8">
      <w:pPr>
        <w:jc w:val="center"/>
        <w:rPr>
          <w:lang w:val="en-US"/>
        </w:rPr>
      </w:pPr>
    </w:p>
    <w:p w14:paraId="16E4BCFF" w14:textId="77777777" w:rsidR="002E1CF7" w:rsidRPr="00C47FB3" w:rsidRDefault="002E1CF7" w:rsidP="00C35BC8">
      <w:pPr>
        <w:jc w:val="center"/>
        <w:rPr>
          <w:lang w:val="en-US"/>
        </w:rPr>
      </w:pPr>
    </w:p>
    <w:p w14:paraId="205E0016" w14:textId="00EB1981" w:rsidR="005F4E2F" w:rsidRPr="00C47FB3" w:rsidRDefault="005F4E2F" w:rsidP="005F4E2F">
      <w:pPr>
        <w:ind w:left="2832" w:firstLine="708"/>
        <w:rPr>
          <w:lang w:val="en-US"/>
        </w:rPr>
      </w:pPr>
      <w:r w:rsidRPr="00C47FB3">
        <w:rPr>
          <w:lang w:val="en-US"/>
        </w:rPr>
        <w:t>Raffaele Attademo</w:t>
      </w:r>
    </w:p>
    <w:p w14:paraId="603351FC" w14:textId="28967D2B" w:rsidR="00C35BC8" w:rsidRPr="00C47FB3" w:rsidRDefault="005F4E2F" w:rsidP="005F4E2F">
      <w:pPr>
        <w:ind w:left="2832" w:firstLine="708"/>
        <w:rPr>
          <w:lang w:val="en-US"/>
        </w:rPr>
      </w:pPr>
      <w:r w:rsidRPr="00C47FB3">
        <w:rPr>
          <w:lang w:val="en-US"/>
        </w:rPr>
        <w:t>Luca Romano</w:t>
      </w:r>
    </w:p>
    <w:p w14:paraId="563E2176" w14:textId="0621CDAB" w:rsidR="005F4E2F" w:rsidRPr="00C47FB3" w:rsidRDefault="005F4E2F" w:rsidP="005F4E2F">
      <w:pPr>
        <w:ind w:left="2832" w:firstLine="708"/>
        <w:rPr>
          <w:lang w:val="en-US"/>
        </w:rPr>
      </w:pPr>
      <w:r w:rsidRPr="00C47FB3">
        <w:rPr>
          <w:lang w:val="en-US"/>
        </w:rPr>
        <w:t>Anthony Delay</w:t>
      </w:r>
    </w:p>
    <w:p w14:paraId="304C9CA2" w14:textId="59DBD24A" w:rsidR="005F4E2F" w:rsidRPr="00FB73F0" w:rsidRDefault="005F4E2F" w:rsidP="005F4E2F">
      <w:pPr>
        <w:ind w:left="2832" w:firstLine="708"/>
      </w:pPr>
      <w:r w:rsidRPr="00FB73F0">
        <w:t>Philipp Bütikofer</w:t>
      </w:r>
    </w:p>
    <w:p w14:paraId="2BDD1819" w14:textId="77777777" w:rsidR="00C35BC8" w:rsidRPr="00FB73F0" w:rsidRDefault="00C35BC8">
      <w:r w:rsidRPr="00FB73F0">
        <w:br w:type="page"/>
      </w:r>
    </w:p>
    <w:p w14:paraId="27A76D27" w14:textId="6DD723B9" w:rsidR="007354B0" w:rsidRPr="00FB73F0" w:rsidRDefault="007354B0" w:rsidP="007354B0">
      <w:pPr>
        <w:pStyle w:val="berschrift1"/>
        <w:numPr>
          <w:ilvl w:val="0"/>
          <w:numId w:val="0"/>
        </w:numPr>
      </w:pPr>
      <w:bookmarkStart w:id="1" w:name="_Toc286833037"/>
      <w:bookmarkStart w:id="2" w:name="_Toc452714942"/>
      <w:r w:rsidRPr="00FB73F0">
        <w:lastRenderedPageBreak/>
        <w:t>Inhalt</w:t>
      </w:r>
      <w:bookmarkEnd w:id="2"/>
    </w:p>
    <w:p w14:paraId="5D1344B6" w14:textId="77777777" w:rsidR="007354B0" w:rsidRPr="00FB73F0" w:rsidRDefault="007354B0" w:rsidP="007354B0"/>
    <w:sdt>
      <w:sdtPr>
        <w:id w:val="7748214"/>
        <w:docPartObj>
          <w:docPartGallery w:val="Table of Contents"/>
          <w:docPartUnique/>
        </w:docPartObj>
      </w:sdtPr>
      <w:sdtEndPr/>
      <w:sdtContent>
        <w:p w14:paraId="1F657765" w14:textId="77777777" w:rsidR="006A23D4" w:rsidRDefault="007354B0">
          <w:pPr>
            <w:pStyle w:val="Verzeichnis1"/>
            <w:tabs>
              <w:tab w:val="right" w:leader="dot" w:pos="9062"/>
            </w:tabs>
            <w:rPr>
              <w:rFonts w:eastAsiaTheme="minorEastAsia" w:cstheme="minorBidi"/>
              <w:noProof/>
              <w:lang w:val="en-GB" w:eastAsia="en-GB"/>
            </w:rPr>
          </w:pPr>
          <w:r w:rsidRPr="00FB73F0">
            <w:fldChar w:fldCharType="begin"/>
          </w:r>
          <w:r w:rsidRPr="00FB73F0">
            <w:instrText xml:space="preserve"> TOC \o "1-3" \h \z \u </w:instrText>
          </w:r>
          <w:r w:rsidRPr="00FB73F0">
            <w:fldChar w:fldCharType="separate"/>
          </w:r>
          <w:hyperlink w:anchor="_Toc452714942" w:history="1">
            <w:r w:rsidR="006A23D4" w:rsidRPr="00583560">
              <w:rPr>
                <w:rStyle w:val="Hyperlink"/>
                <w:noProof/>
              </w:rPr>
              <w:t>Inhalt</w:t>
            </w:r>
            <w:r w:rsidR="006A23D4">
              <w:rPr>
                <w:noProof/>
                <w:webHidden/>
              </w:rPr>
              <w:tab/>
            </w:r>
            <w:r w:rsidR="006A23D4">
              <w:rPr>
                <w:noProof/>
                <w:webHidden/>
              </w:rPr>
              <w:fldChar w:fldCharType="begin"/>
            </w:r>
            <w:r w:rsidR="006A23D4">
              <w:rPr>
                <w:noProof/>
                <w:webHidden/>
              </w:rPr>
              <w:instrText xml:space="preserve"> PAGEREF _Toc452714942 \h </w:instrText>
            </w:r>
            <w:r w:rsidR="006A23D4">
              <w:rPr>
                <w:noProof/>
                <w:webHidden/>
              </w:rPr>
            </w:r>
            <w:r w:rsidR="006A23D4">
              <w:rPr>
                <w:noProof/>
                <w:webHidden/>
              </w:rPr>
              <w:fldChar w:fldCharType="separate"/>
            </w:r>
            <w:r w:rsidR="006A23D4">
              <w:rPr>
                <w:noProof/>
                <w:webHidden/>
              </w:rPr>
              <w:t>2</w:t>
            </w:r>
            <w:r w:rsidR="006A23D4">
              <w:rPr>
                <w:noProof/>
                <w:webHidden/>
              </w:rPr>
              <w:fldChar w:fldCharType="end"/>
            </w:r>
          </w:hyperlink>
        </w:p>
        <w:p w14:paraId="12A21331" w14:textId="77777777" w:rsidR="006A23D4" w:rsidRDefault="006A23D4">
          <w:pPr>
            <w:pStyle w:val="Verzeichnis1"/>
            <w:tabs>
              <w:tab w:val="right" w:leader="dot" w:pos="9062"/>
            </w:tabs>
            <w:rPr>
              <w:rFonts w:eastAsiaTheme="minorEastAsia" w:cstheme="minorBidi"/>
              <w:noProof/>
              <w:lang w:val="en-GB" w:eastAsia="en-GB"/>
            </w:rPr>
          </w:pPr>
          <w:hyperlink w:anchor="_Toc452714943" w:history="1">
            <w:r w:rsidRPr="00583560">
              <w:rPr>
                <w:rStyle w:val="Hyperlink"/>
                <w:noProof/>
              </w:rPr>
              <w:t>Änderungsgeschichte</w:t>
            </w:r>
            <w:r>
              <w:rPr>
                <w:noProof/>
                <w:webHidden/>
              </w:rPr>
              <w:tab/>
            </w:r>
            <w:r>
              <w:rPr>
                <w:noProof/>
                <w:webHidden/>
              </w:rPr>
              <w:fldChar w:fldCharType="begin"/>
            </w:r>
            <w:r>
              <w:rPr>
                <w:noProof/>
                <w:webHidden/>
              </w:rPr>
              <w:instrText xml:space="preserve"> PAGEREF _Toc452714943 \h </w:instrText>
            </w:r>
            <w:r>
              <w:rPr>
                <w:noProof/>
                <w:webHidden/>
              </w:rPr>
            </w:r>
            <w:r>
              <w:rPr>
                <w:noProof/>
                <w:webHidden/>
              </w:rPr>
              <w:fldChar w:fldCharType="separate"/>
            </w:r>
            <w:r>
              <w:rPr>
                <w:noProof/>
                <w:webHidden/>
              </w:rPr>
              <w:t>5</w:t>
            </w:r>
            <w:r>
              <w:rPr>
                <w:noProof/>
                <w:webHidden/>
              </w:rPr>
              <w:fldChar w:fldCharType="end"/>
            </w:r>
          </w:hyperlink>
        </w:p>
        <w:p w14:paraId="6EC70CCC" w14:textId="77777777" w:rsidR="006A23D4" w:rsidRDefault="006A23D4">
          <w:pPr>
            <w:pStyle w:val="Verzeichnis1"/>
            <w:tabs>
              <w:tab w:val="right" w:leader="dot" w:pos="9062"/>
            </w:tabs>
            <w:rPr>
              <w:rFonts w:eastAsiaTheme="minorEastAsia" w:cstheme="minorBidi"/>
              <w:noProof/>
              <w:lang w:val="en-GB" w:eastAsia="en-GB"/>
            </w:rPr>
          </w:pPr>
          <w:hyperlink w:anchor="_Toc452714944" w:history="1">
            <w:r w:rsidRPr="00583560">
              <w:rPr>
                <w:rStyle w:val="Hyperlink"/>
                <w:noProof/>
              </w:rPr>
              <w:t>1. Einführung</w:t>
            </w:r>
            <w:r>
              <w:rPr>
                <w:noProof/>
                <w:webHidden/>
              </w:rPr>
              <w:tab/>
            </w:r>
            <w:r>
              <w:rPr>
                <w:noProof/>
                <w:webHidden/>
              </w:rPr>
              <w:fldChar w:fldCharType="begin"/>
            </w:r>
            <w:r>
              <w:rPr>
                <w:noProof/>
                <w:webHidden/>
              </w:rPr>
              <w:instrText xml:space="preserve"> PAGEREF _Toc452714944 \h </w:instrText>
            </w:r>
            <w:r>
              <w:rPr>
                <w:noProof/>
                <w:webHidden/>
              </w:rPr>
            </w:r>
            <w:r>
              <w:rPr>
                <w:noProof/>
                <w:webHidden/>
              </w:rPr>
              <w:fldChar w:fldCharType="separate"/>
            </w:r>
            <w:r>
              <w:rPr>
                <w:noProof/>
                <w:webHidden/>
              </w:rPr>
              <w:t>6</w:t>
            </w:r>
            <w:r>
              <w:rPr>
                <w:noProof/>
                <w:webHidden/>
              </w:rPr>
              <w:fldChar w:fldCharType="end"/>
            </w:r>
          </w:hyperlink>
        </w:p>
        <w:p w14:paraId="6542F1AE" w14:textId="77777777" w:rsidR="006A23D4" w:rsidRDefault="006A23D4">
          <w:pPr>
            <w:pStyle w:val="Verzeichnis2"/>
            <w:tabs>
              <w:tab w:val="right" w:leader="dot" w:pos="9062"/>
            </w:tabs>
            <w:rPr>
              <w:rFonts w:eastAsiaTheme="minorEastAsia" w:cstheme="minorBidi"/>
              <w:noProof/>
              <w:lang w:val="en-GB" w:eastAsia="en-GB"/>
            </w:rPr>
          </w:pPr>
          <w:hyperlink w:anchor="_Toc452714945" w:history="1">
            <w:r w:rsidRPr="00583560">
              <w:rPr>
                <w:rStyle w:val="Hyperlink"/>
                <w:noProof/>
              </w:rPr>
              <w:t>1.1 Zweck</w:t>
            </w:r>
            <w:r>
              <w:rPr>
                <w:noProof/>
                <w:webHidden/>
              </w:rPr>
              <w:tab/>
            </w:r>
            <w:r>
              <w:rPr>
                <w:noProof/>
                <w:webHidden/>
              </w:rPr>
              <w:fldChar w:fldCharType="begin"/>
            </w:r>
            <w:r>
              <w:rPr>
                <w:noProof/>
                <w:webHidden/>
              </w:rPr>
              <w:instrText xml:space="preserve"> PAGEREF _Toc452714945 \h </w:instrText>
            </w:r>
            <w:r>
              <w:rPr>
                <w:noProof/>
                <w:webHidden/>
              </w:rPr>
            </w:r>
            <w:r>
              <w:rPr>
                <w:noProof/>
                <w:webHidden/>
              </w:rPr>
              <w:fldChar w:fldCharType="separate"/>
            </w:r>
            <w:r>
              <w:rPr>
                <w:noProof/>
                <w:webHidden/>
              </w:rPr>
              <w:t>6</w:t>
            </w:r>
            <w:r>
              <w:rPr>
                <w:noProof/>
                <w:webHidden/>
              </w:rPr>
              <w:fldChar w:fldCharType="end"/>
            </w:r>
          </w:hyperlink>
        </w:p>
        <w:p w14:paraId="543E9EEA" w14:textId="77777777" w:rsidR="006A23D4" w:rsidRDefault="006A23D4">
          <w:pPr>
            <w:pStyle w:val="Verzeichnis2"/>
            <w:tabs>
              <w:tab w:val="right" w:leader="dot" w:pos="9062"/>
            </w:tabs>
            <w:rPr>
              <w:rFonts w:eastAsiaTheme="minorEastAsia" w:cstheme="minorBidi"/>
              <w:noProof/>
              <w:lang w:val="en-GB" w:eastAsia="en-GB"/>
            </w:rPr>
          </w:pPr>
          <w:hyperlink w:anchor="_Toc452714946" w:history="1">
            <w:r w:rsidRPr="00583560">
              <w:rPr>
                <w:rStyle w:val="Hyperlink"/>
                <w:noProof/>
              </w:rPr>
              <w:t>1.2 Gültigkeitsbereich</w:t>
            </w:r>
            <w:r>
              <w:rPr>
                <w:noProof/>
                <w:webHidden/>
              </w:rPr>
              <w:tab/>
            </w:r>
            <w:r>
              <w:rPr>
                <w:noProof/>
                <w:webHidden/>
              </w:rPr>
              <w:fldChar w:fldCharType="begin"/>
            </w:r>
            <w:r>
              <w:rPr>
                <w:noProof/>
                <w:webHidden/>
              </w:rPr>
              <w:instrText xml:space="preserve"> PAGEREF _Toc452714946 \h </w:instrText>
            </w:r>
            <w:r>
              <w:rPr>
                <w:noProof/>
                <w:webHidden/>
              </w:rPr>
            </w:r>
            <w:r>
              <w:rPr>
                <w:noProof/>
                <w:webHidden/>
              </w:rPr>
              <w:fldChar w:fldCharType="separate"/>
            </w:r>
            <w:r>
              <w:rPr>
                <w:noProof/>
                <w:webHidden/>
              </w:rPr>
              <w:t>6</w:t>
            </w:r>
            <w:r>
              <w:rPr>
                <w:noProof/>
                <w:webHidden/>
              </w:rPr>
              <w:fldChar w:fldCharType="end"/>
            </w:r>
          </w:hyperlink>
        </w:p>
        <w:p w14:paraId="016356C5" w14:textId="77777777" w:rsidR="006A23D4" w:rsidRDefault="006A23D4">
          <w:pPr>
            <w:pStyle w:val="Verzeichnis2"/>
            <w:tabs>
              <w:tab w:val="right" w:leader="dot" w:pos="9062"/>
            </w:tabs>
            <w:rPr>
              <w:rFonts w:eastAsiaTheme="minorEastAsia" w:cstheme="minorBidi"/>
              <w:noProof/>
              <w:lang w:val="en-GB" w:eastAsia="en-GB"/>
            </w:rPr>
          </w:pPr>
          <w:hyperlink w:anchor="_Toc452714947" w:history="1">
            <w:r w:rsidRPr="00583560">
              <w:rPr>
                <w:rStyle w:val="Hyperlink"/>
                <w:noProof/>
              </w:rPr>
              <w:t>1.3 Referenzen</w:t>
            </w:r>
            <w:r>
              <w:rPr>
                <w:noProof/>
                <w:webHidden/>
              </w:rPr>
              <w:tab/>
            </w:r>
            <w:r>
              <w:rPr>
                <w:noProof/>
                <w:webHidden/>
              </w:rPr>
              <w:fldChar w:fldCharType="begin"/>
            </w:r>
            <w:r>
              <w:rPr>
                <w:noProof/>
                <w:webHidden/>
              </w:rPr>
              <w:instrText xml:space="preserve"> PAGEREF _Toc452714947 \h </w:instrText>
            </w:r>
            <w:r>
              <w:rPr>
                <w:noProof/>
                <w:webHidden/>
              </w:rPr>
            </w:r>
            <w:r>
              <w:rPr>
                <w:noProof/>
                <w:webHidden/>
              </w:rPr>
              <w:fldChar w:fldCharType="separate"/>
            </w:r>
            <w:r>
              <w:rPr>
                <w:noProof/>
                <w:webHidden/>
              </w:rPr>
              <w:t>6</w:t>
            </w:r>
            <w:r>
              <w:rPr>
                <w:noProof/>
                <w:webHidden/>
              </w:rPr>
              <w:fldChar w:fldCharType="end"/>
            </w:r>
          </w:hyperlink>
        </w:p>
        <w:p w14:paraId="5B047C49" w14:textId="77777777" w:rsidR="006A23D4" w:rsidRDefault="006A23D4">
          <w:pPr>
            <w:pStyle w:val="Verzeichnis2"/>
            <w:tabs>
              <w:tab w:val="right" w:leader="dot" w:pos="9062"/>
            </w:tabs>
            <w:rPr>
              <w:rFonts w:eastAsiaTheme="minorEastAsia" w:cstheme="minorBidi"/>
              <w:noProof/>
              <w:lang w:val="en-GB" w:eastAsia="en-GB"/>
            </w:rPr>
          </w:pPr>
          <w:hyperlink w:anchor="_Toc452714948" w:history="1">
            <w:r w:rsidRPr="00583560">
              <w:rPr>
                <w:rStyle w:val="Hyperlink"/>
                <w:noProof/>
              </w:rPr>
              <w:t>1.4 Übersicht</w:t>
            </w:r>
            <w:r>
              <w:rPr>
                <w:noProof/>
                <w:webHidden/>
              </w:rPr>
              <w:tab/>
            </w:r>
            <w:r>
              <w:rPr>
                <w:noProof/>
                <w:webHidden/>
              </w:rPr>
              <w:fldChar w:fldCharType="begin"/>
            </w:r>
            <w:r>
              <w:rPr>
                <w:noProof/>
                <w:webHidden/>
              </w:rPr>
              <w:instrText xml:space="preserve"> PAGEREF _Toc452714948 \h </w:instrText>
            </w:r>
            <w:r>
              <w:rPr>
                <w:noProof/>
                <w:webHidden/>
              </w:rPr>
            </w:r>
            <w:r>
              <w:rPr>
                <w:noProof/>
                <w:webHidden/>
              </w:rPr>
              <w:fldChar w:fldCharType="separate"/>
            </w:r>
            <w:r>
              <w:rPr>
                <w:noProof/>
                <w:webHidden/>
              </w:rPr>
              <w:t>6</w:t>
            </w:r>
            <w:r>
              <w:rPr>
                <w:noProof/>
                <w:webHidden/>
              </w:rPr>
              <w:fldChar w:fldCharType="end"/>
            </w:r>
          </w:hyperlink>
        </w:p>
        <w:p w14:paraId="5620E99E" w14:textId="77777777" w:rsidR="006A23D4" w:rsidRDefault="006A23D4">
          <w:pPr>
            <w:pStyle w:val="Verzeichnis1"/>
            <w:tabs>
              <w:tab w:val="right" w:leader="dot" w:pos="9062"/>
            </w:tabs>
            <w:rPr>
              <w:rFonts w:eastAsiaTheme="minorEastAsia" w:cstheme="minorBidi"/>
              <w:noProof/>
              <w:lang w:val="en-GB" w:eastAsia="en-GB"/>
            </w:rPr>
          </w:pPr>
          <w:hyperlink w:anchor="_Toc452714949" w:history="1">
            <w:r w:rsidRPr="00583560">
              <w:rPr>
                <w:rStyle w:val="Hyperlink"/>
                <w:noProof/>
              </w:rPr>
              <w:t>2. Systemübersicht</w:t>
            </w:r>
            <w:r>
              <w:rPr>
                <w:noProof/>
                <w:webHidden/>
              </w:rPr>
              <w:tab/>
            </w:r>
            <w:r>
              <w:rPr>
                <w:noProof/>
                <w:webHidden/>
              </w:rPr>
              <w:fldChar w:fldCharType="begin"/>
            </w:r>
            <w:r>
              <w:rPr>
                <w:noProof/>
                <w:webHidden/>
              </w:rPr>
              <w:instrText xml:space="preserve"> PAGEREF _Toc452714949 \h </w:instrText>
            </w:r>
            <w:r>
              <w:rPr>
                <w:noProof/>
                <w:webHidden/>
              </w:rPr>
            </w:r>
            <w:r>
              <w:rPr>
                <w:noProof/>
                <w:webHidden/>
              </w:rPr>
              <w:fldChar w:fldCharType="separate"/>
            </w:r>
            <w:r>
              <w:rPr>
                <w:noProof/>
                <w:webHidden/>
              </w:rPr>
              <w:t>7</w:t>
            </w:r>
            <w:r>
              <w:rPr>
                <w:noProof/>
                <w:webHidden/>
              </w:rPr>
              <w:fldChar w:fldCharType="end"/>
            </w:r>
          </w:hyperlink>
        </w:p>
        <w:p w14:paraId="47AF2352" w14:textId="77777777" w:rsidR="006A23D4" w:rsidRDefault="006A23D4">
          <w:pPr>
            <w:pStyle w:val="Verzeichnis1"/>
            <w:tabs>
              <w:tab w:val="right" w:leader="dot" w:pos="9062"/>
            </w:tabs>
            <w:rPr>
              <w:rFonts w:eastAsiaTheme="minorEastAsia" w:cstheme="minorBidi"/>
              <w:noProof/>
              <w:lang w:val="en-GB" w:eastAsia="en-GB"/>
            </w:rPr>
          </w:pPr>
          <w:hyperlink w:anchor="_Toc452714950" w:history="1">
            <w:r w:rsidRPr="00583560">
              <w:rPr>
                <w:rStyle w:val="Hyperlink"/>
                <w:noProof/>
              </w:rPr>
              <w:t>3. Randbedingungen</w:t>
            </w:r>
            <w:r>
              <w:rPr>
                <w:noProof/>
                <w:webHidden/>
              </w:rPr>
              <w:tab/>
            </w:r>
            <w:r>
              <w:rPr>
                <w:noProof/>
                <w:webHidden/>
              </w:rPr>
              <w:fldChar w:fldCharType="begin"/>
            </w:r>
            <w:r>
              <w:rPr>
                <w:noProof/>
                <w:webHidden/>
              </w:rPr>
              <w:instrText xml:space="preserve"> PAGEREF _Toc452714950 \h </w:instrText>
            </w:r>
            <w:r>
              <w:rPr>
                <w:noProof/>
                <w:webHidden/>
              </w:rPr>
            </w:r>
            <w:r>
              <w:rPr>
                <w:noProof/>
                <w:webHidden/>
              </w:rPr>
              <w:fldChar w:fldCharType="separate"/>
            </w:r>
            <w:r>
              <w:rPr>
                <w:noProof/>
                <w:webHidden/>
              </w:rPr>
              <w:t>8</w:t>
            </w:r>
            <w:r>
              <w:rPr>
                <w:noProof/>
                <w:webHidden/>
              </w:rPr>
              <w:fldChar w:fldCharType="end"/>
            </w:r>
          </w:hyperlink>
        </w:p>
        <w:p w14:paraId="24EAE139" w14:textId="77777777" w:rsidR="006A23D4" w:rsidRDefault="006A23D4">
          <w:pPr>
            <w:pStyle w:val="Verzeichnis2"/>
            <w:tabs>
              <w:tab w:val="right" w:leader="dot" w:pos="9062"/>
            </w:tabs>
            <w:rPr>
              <w:rFonts w:eastAsiaTheme="minorEastAsia" w:cstheme="minorBidi"/>
              <w:noProof/>
              <w:lang w:val="en-GB" w:eastAsia="en-GB"/>
            </w:rPr>
          </w:pPr>
          <w:hyperlink w:anchor="_Toc452714951" w:history="1">
            <w:r w:rsidRPr="00583560">
              <w:rPr>
                <w:rStyle w:val="Hyperlink"/>
                <w:noProof/>
              </w:rPr>
              <w:t>3.1 Technologische Einschränkungen</w:t>
            </w:r>
            <w:r>
              <w:rPr>
                <w:noProof/>
                <w:webHidden/>
              </w:rPr>
              <w:tab/>
            </w:r>
            <w:r>
              <w:rPr>
                <w:noProof/>
                <w:webHidden/>
              </w:rPr>
              <w:fldChar w:fldCharType="begin"/>
            </w:r>
            <w:r>
              <w:rPr>
                <w:noProof/>
                <w:webHidden/>
              </w:rPr>
              <w:instrText xml:space="preserve"> PAGEREF _Toc452714951 \h </w:instrText>
            </w:r>
            <w:r>
              <w:rPr>
                <w:noProof/>
                <w:webHidden/>
              </w:rPr>
            </w:r>
            <w:r>
              <w:rPr>
                <w:noProof/>
                <w:webHidden/>
              </w:rPr>
              <w:fldChar w:fldCharType="separate"/>
            </w:r>
            <w:r>
              <w:rPr>
                <w:noProof/>
                <w:webHidden/>
              </w:rPr>
              <w:t>8</w:t>
            </w:r>
            <w:r>
              <w:rPr>
                <w:noProof/>
                <w:webHidden/>
              </w:rPr>
              <w:fldChar w:fldCharType="end"/>
            </w:r>
          </w:hyperlink>
        </w:p>
        <w:p w14:paraId="61CF18C7" w14:textId="77777777" w:rsidR="006A23D4" w:rsidRDefault="006A23D4">
          <w:pPr>
            <w:pStyle w:val="Verzeichnis1"/>
            <w:tabs>
              <w:tab w:val="right" w:leader="dot" w:pos="9062"/>
            </w:tabs>
            <w:rPr>
              <w:rFonts w:eastAsiaTheme="minorEastAsia" w:cstheme="minorBidi"/>
              <w:noProof/>
              <w:lang w:val="en-GB" w:eastAsia="en-GB"/>
            </w:rPr>
          </w:pPr>
          <w:hyperlink w:anchor="_Toc452714952" w:history="1">
            <w:r w:rsidRPr="00583560">
              <w:rPr>
                <w:rStyle w:val="Hyperlink"/>
                <w:noProof/>
              </w:rPr>
              <w:t>4. Kontextbegrenzung</w:t>
            </w:r>
            <w:r>
              <w:rPr>
                <w:noProof/>
                <w:webHidden/>
              </w:rPr>
              <w:tab/>
            </w:r>
            <w:r>
              <w:rPr>
                <w:noProof/>
                <w:webHidden/>
              </w:rPr>
              <w:fldChar w:fldCharType="begin"/>
            </w:r>
            <w:r>
              <w:rPr>
                <w:noProof/>
                <w:webHidden/>
              </w:rPr>
              <w:instrText xml:space="preserve"> PAGEREF _Toc452714952 \h </w:instrText>
            </w:r>
            <w:r>
              <w:rPr>
                <w:noProof/>
                <w:webHidden/>
              </w:rPr>
            </w:r>
            <w:r>
              <w:rPr>
                <w:noProof/>
                <w:webHidden/>
              </w:rPr>
              <w:fldChar w:fldCharType="separate"/>
            </w:r>
            <w:r>
              <w:rPr>
                <w:noProof/>
                <w:webHidden/>
              </w:rPr>
              <w:t>8</w:t>
            </w:r>
            <w:r>
              <w:rPr>
                <w:noProof/>
                <w:webHidden/>
              </w:rPr>
              <w:fldChar w:fldCharType="end"/>
            </w:r>
          </w:hyperlink>
        </w:p>
        <w:p w14:paraId="60F678A9" w14:textId="77777777" w:rsidR="006A23D4" w:rsidRDefault="006A23D4">
          <w:pPr>
            <w:pStyle w:val="Verzeichnis2"/>
            <w:tabs>
              <w:tab w:val="right" w:leader="dot" w:pos="9062"/>
            </w:tabs>
            <w:rPr>
              <w:rFonts w:eastAsiaTheme="minorEastAsia" w:cstheme="minorBidi"/>
              <w:noProof/>
              <w:lang w:val="en-GB" w:eastAsia="en-GB"/>
            </w:rPr>
          </w:pPr>
          <w:hyperlink w:anchor="_Toc452714953" w:history="1">
            <w:r w:rsidRPr="00583560">
              <w:rPr>
                <w:rStyle w:val="Hyperlink"/>
                <w:noProof/>
              </w:rPr>
              <w:t>4.1 Aktoren und Stakeholder</w:t>
            </w:r>
            <w:r>
              <w:rPr>
                <w:noProof/>
                <w:webHidden/>
              </w:rPr>
              <w:tab/>
            </w:r>
            <w:r>
              <w:rPr>
                <w:noProof/>
                <w:webHidden/>
              </w:rPr>
              <w:fldChar w:fldCharType="begin"/>
            </w:r>
            <w:r>
              <w:rPr>
                <w:noProof/>
                <w:webHidden/>
              </w:rPr>
              <w:instrText xml:space="preserve"> PAGEREF _Toc452714953 \h </w:instrText>
            </w:r>
            <w:r>
              <w:rPr>
                <w:noProof/>
                <w:webHidden/>
              </w:rPr>
            </w:r>
            <w:r>
              <w:rPr>
                <w:noProof/>
                <w:webHidden/>
              </w:rPr>
              <w:fldChar w:fldCharType="separate"/>
            </w:r>
            <w:r>
              <w:rPr>
                <w:noProof/>
                <w:webHidden/>
              </w:rPr>
              <w:t>8</w:t>
            </w:r>
            <w:r>
              <w:rPr>
                <w:noProof/>
                <w:webHidden/>
              </w:rPr>
              <w:fldChar w:fldCharType="end"/>
            </w:r>
          </w:hyperlink>
        </w:p>
        <w:p w14:paraId="6A7FDA96" w14:textId="77777777" w:rsidR="006A23D4" w:rsidRDefault="006A23D4">
          <w:pPr>
            <w:pStyle w:val="Verzeichnis2"/>
            <w:tabs>
              <w:tab w:val="right" w:leader="dot" w:pos="9062"/>
            </w:tabs>
            <w:rPr>
              <w:rFonts w:eastAsiaTheme="minorEastAsia" w:cstheme="minorBidi"/>
              <w:noProof/>
              <w:lang w:val="en-GB" w:eastAsia="en-GB"/>
            </w:rPr>
          </w:pPr>
          <w:hyperlink w:anchor="_Toc452714954" w:history="1">
            <w:r w:rsidRPr="00583560">
              <w:rPr>
                <w:rStyle w:val="Hyperlink"/>
                <w:noProof/>
              </w:rPr>
              <w:t>4.2 Kontext-Diagramm</w:t>
            </w:r>
            <w:r>
              <w:rPr>
                <w:noProof/>
                <w:webHidden/>
              </w:rPr>
              <w:tab/>
            </w:r>
            <w:r>
              <w:rPr>
                <w:noProof/>
                <w:webHidden/>
              </w:rPr>
              <w:fldChar w:fldCharType="begin"/>
            </w:r>
            <w:r>
              <w:rPr>
                <w:noProof/>
                <w:webHidden/>
              </w:rPr>
              <w:instrText xml:space="preserve"> PAGEREF _Toc452714954 \h </w:instrText>
            </w:r>
            <w:r>
              <w:rPr>
                <w:noProof/>
                <w:webHidden/>
              </w:rPr>
            </w:r>
            <w:r>
              <w:rPr>
                <w:noProof/>
                <w:webHidden/>
              </w:rPr>
              <w:fldChar w:fldCharType="separate"/>
            </w:r>
            <w:r>
              <w:rPr>
                <w:noProof/>
                <w:webHidden/>
              </w:rPr>
              <w:t>8</w:t>
            </w:r>
            <w:r>
              <w:rPr>
                <w:noProof/>
                <w:webHidden/>
              </w:rPr>
              <w:fldChar w:fldCharType="end"/>
            </w:r>
          </w:hyperlink>
        </w:p>
        <w:p w14:paraId="45F19B9C" w14:textId="77777777" w:rsidR="006A23D4" w:rsidRDefault="006A23D4">
          <w:pPr>
            <w:pStyle w:val="Verzeichnis1"/>
            <w:tabs>
              <w:tab w:val="right" w:leader="dot" w:pos="9062"/>
            </w:tabs>
            <w:rPr>
              <w:rFonts w:eastAsiaTheme="minorEastAsia" w:cstheme="minorBidi"/>
              <w:noProof/>
              <w:lang w:val="en-GB" w:eastAsia="en-GB"/>
            </w:rPr>
          </w:pPr>
          <w:hyperlink w:anchor="_Toc452714955" w:history="1">
            <w:r w:rsidRPr="00583560">
              <w:rPr>
                <w:rStyle w:val="Hyperlink"/>
                <w:noProof/>
              </w:rPr>
              <w:t>5. Lösungsstrategie</w:t>
            </w:r>
            <w:r>
              <w:rPr>
                <w:noProof/>
                <w:webHidden/>
              </w:rPr>
              <w:tab/>
            </w:r>
            <w:r>
              <w:rPr>
                <w:noProof/>
                <w:webHidden/>
              </w:rPr>
              <w:fldChar w:fldCharType="begin"/>
            </w:r>
            <w:r>
              <w:rPr>
                <w:noProof/>
                <w:webHidden/>
              </w:rPr>
              <w:instrText xml:space="preserve"> PAGEREF _Toc452714955 \h </w:instrText>
            </w:r>
            <w:r>
              <w:rPr>
                <w:noProof/>
                <w:webHidden/>
              </w:rPr>
            </w:r>
            <w:r>
              <w:rPr>
                <w:noProof/>
                <w:webHidden/>
              </w:rPr>
              <w:fldChar w:fldCharType="separate"/>
            </w:r>
            <w:r>
              <w:rPr>
                <w:noProof/>
                <w:webHidden/>
              </w:rPr>
              <w:t>9</w:t>
            </w:r>
            <w:r>
              <w:rPr>
                <w:noProof/>
                <w:webHidden/>
              </w:rPr>
              <w:fldChar w:fldCharType="end"/>
            </w:r>
          </w:hyperlink>
        </w:p>
        <w:p w14:paraId="60EB97D2" w14:textId="77777777" w:rsidR="006A23D4" w:rsidRDefault="006A23D4">
          <w:pPr>
            <w:pStyle w:val="Verzeichnis1"/>
            <w:tabs>
              <w:tab w:val="right" w:leader="dot" w:pos="9062"/>
            </w:tabs>
            <w:rPr>
              <w:rFonts w:eastAsiaTheme="minorEastAsia" w:cstheme="minorBidi"/>
              <w:noProof/>
              <w:lang w:val="en-GB" w:eastAsia="en-GB"/>
            </w:rPr>
          </w:pPr>
          <w:hyperlink w:anchor="_Toc452714956" w:history="1">
            <w:r w:rsidRPr="00583560">
              <w:rPr>
                <w:rStyle w:val="Hyperlink"/>
                <w:noProof/>
              </w:rPr>
              <w:t>6. Technische Risiken</w:t>
            </w:r>
            <w:r>
              <w:rPr>
                <w:noProof/>
                <w:webHidden/>
              </w:rPr>
              <w:tab/>
            </w:r>
            <w:r>
              <w:rPr>
                <w:noProof/>
                <w:webHidden/>
              </w:rPr>
              <w:fldChar w:fldCharType="begin"/>
            </w:r>
            <w:r>
              <w:rPr>
                <w:noProof/>
                <w:webHidden/>
              </w:rPr>
              <w:instrText xml:space="preserve"> PAGEREF _Toc452714956 \h </w:instrText>
            </w:r>
            <w:r>
              <w:rPr>
                <w:noProof/>
                <w:webHidden/>
              </w:rPr>
            </w:r>
            <w:r>
              <w:rPr>
                <w:noProof/>
                <w:webHidden/>
              </w:rPr>
              <w:fldChar w:fldCharType="separate"/>
            </w:r>
            <w:r>
              <w:rPr>
                <w:noProof/>
                <w:webHidden/>
              </w:rPr>
              <w:t>10</w:t>
            </w:r>
            <w:r>
              <w:rPr>
                <w:noProof/>
                <w:webHidden/>
              </w:rPr>
              <w:fldChar w:fldCharType="end"/>
            </w:r>
          </w:hyperlink>
        </w:p>
        <w:p w14:paraId="492C3F8F" w14:textId="77777777" w:rsidR="006A23D4" w:rsidRDefault="006A23D4">
          <w:pPr>
            <w:pStyle w:val="Verzeichnis1"/>
            <w:tabs>
              <w:tab w:val="right" w:leader="dot" w:pos="9062"/>
            </w:tabs>
            <w:rPr>
              <w:rFonts w:eastAsiaTheme="minorEastAsia" w:cstheme="minorBidi"/>
              <w:noProof/>
              <w:lang w:val="en-GB" w:eastAsia="en-GB"/>
            </w:rPr>
          </w:pPr>
          <w:hyperlink w:anchor="_Toc452714957" w:history="1">
            <w:r w:rsidRPr="00583560">
              <w:rPr>
                <w:rStyle w:val="Hyperlink"/>
                <w:noProof/>
              </w:rPr>
              <w:t>7. UX</w:t>
            </w:r>
            <w:r>
              <w:rPr>
                <w:noProof/>
                <w:webHidden/>
              </w:rPr>
              <w:tab/>
            </w:r>
            <w:r>
              <w:rPr>
                <w:noProof/>
                <w:webHidden/>
              </w:rPr>
              <w:fldChar w:fldCharType="begin"/>
            </w:r>
            <w:r>
              <w:rPr>
                <w:noProof/>
                <w:webHidden/>
              </w:rPr>
              <w:instrText xml:space="preserve"> PAGEREF _Toc452714957 \h </w:instrText>
            </w:r>
            <w:r>
              <w:rPr>
                <w:noProof/>
                <w:webHidden/>
              </w:rPr>
            </w:r>
            <w:r>
              <w:rPr>
                <w:noProof/>
                <w:webHidden/>
              </w:rPr>
              <w:fldChar w:fldCharType="separate"/>
            </w:r>
            <w:r>
              <w:rPr>
                <w:noProof/>
                <w:webHidden/>
              </w:rPr>
              <w:t>11</w:t>
            </w:r>
            <w:r>
              <w:rPr>
                <w:noProof/>
                <w:webHidden/>
              </w:rPr>
              <w:fldChar w:fldCharType="end"/>
            </w:r>
          </w:hyperlink>
        </w:p>
        <w:p w14:paraId="418F3CD9" w14:textId="77777777" w:rsidR="006A23D4" w:rsidRDefault="006A23D4">
          <w:pPr>
            <w:pStyle w:val="Verzeichnis2"/>
            <w:tabs>
              <w:tab w:val="right" w:leader="dot" w:pos="9062"/>
            </w:tabs>
            <w:rPr>
              <w:rFonts w:eastAsiaTheme="minorEastAsia" w:cstheme="minorBidi"/>
              <w:noProof/>
              <w:lang w:val="en-GB" w:eastAsia="en-GB"/>
            </w:rPr>
          </w:pPr>
          <w:hyperlink w:anchor="_Toc452714958" w:history="1">
            <w:r w:rsidRPr="00583560">
              <w:rPr>
                <w:rStyle w:val="Hyperlink"/>
                <w:noProof/>
              </w:rPr>
              <w:t>7.1 Navigations-Map</w:t>
            </w:r>
            <w:r>
              <w:rPr>
                <w:noProof/>
                <w:webHidden/>
              </w:rPr>
              <w:tab/>
            </w:r>
            <w:r>
              <w:rPr>
                <w:noProof/>
                <w:webHidden/>
              </w:rPr>
              <w:fldChar w:fldCharType="begin"/>
            </w:r>
            <w:r>
              <w:rPr>
                <w:noProof/>
                <w:webHidden/>
              </w:rPr>
              <w:instrText xml:space="preserve"> PAGEREF _Toc452714958 \h </w:instrText>
            </w:r>
            <w:r>
              <w:rPr>
                <w:noProof/>
                <w:webHidden/>
              </w:rPr>
            </w:r>
            <w:r>
              <w:rPr>
                <w:noProof/>
                <w:webHidden/>
              </w:rPr>
              <w:fldChar w:fldCharType="separate"/>
            </w:r>
            <w:r>
              <w:rPr>
                <w:noProof/>
                <w:webHidden/>
              </w:rPr>
              <w:t>11</w:t>
            </w:r>
            <w:r>
              <w:rPr>
                <w:noProof/>
                <w:webHidden/>
              </w:rPr>
              <w:fldChar w:fldCharType="end"/>
            </w:r>
          </w:hyperlink>
        </w:p>
        <w:p w14:paraId="2F1E19E3" w14:textId="77777777" w:rsidR="006A23D4" w:rsidRDefault="006A23D4">
          <w:pPr>
            <w:pStyle w:val="Verzeichnis2"/>
            <w:tabs>
              <w:tab w:val="right" w:leader="dot" w:pos="9062"/>
            </w:tabs>
            <w:rPr>
              <w:rFonts w:eastAsiaTheme="minorEastAsia" w:cstheme="minorBidi"/>
              <w:noProof/>
              <w:lang w:val="en-GB" w:eastAsia="en-GB"/>
            </w:rPr>
          </w:pPr>
          <w:hyperlink w:anchor="_Toc452714959" w:history="1">
            <w:r w:rsidRPr="00583560">
              <w:rPr>
                <w:rStyle w:val="Hyperlink"/>
                <w:noProof/>
              </w:rPr>
              <w:t>7.2 UI – Login</w:t>
            </w:r>
            <w:r>
              <w:rPr>
                <w:noProof/>
                <w:webHidden/>
              </w:rPr>
              <w:tab/>
            </w:r>
            <w:r>
              <w:rPr>
                <w:noProof/>
                <w:webHidden/>
              </w:rPr>
              <w:fldChar w:fldCharType="begin"/>
            </w:r>
            <w:r>
              <w:rPr>
                <w:noProof/>
                <w:webHidden/>
              </w:rPr>
              <w:instrText xml:space="preserve"> PAGEREF _Toc452714959 \h </w:instrText>
            </w:r>
            <w:r>
              <w:rPr>
                <w:noProof/>
                <w:webHidden/>
              </w:rPr>
            </w:r>
            <w:r>
              <w:rPr>
                <w:noProof/>
                <w:webHidden/>
              </w:rPr>
              <w:fldChar w:fldCharType="separate"/>
            </w:r>
            <w:r>
              <w:rPr>
                <w:noProof/>
                <w:webHidden/>
              </w:rPr>
              <w:t>11</w:t>
            </w:r>
            <w:r>
              <w:rPr>
                <w:noProof/>
                <w:webHidden/>
              </w:rPr>
              <w:fldChar w:fldCharType="end"/>
            </w:r>
          </w:hyperlink>
        </w:p>
        <w:p w14:paraId="30D3F720" w14:textId="77777777" w:rsidR="006A23D4" w:rsidRDefault="006A23D4">
          <w:pPr>
            <w:pStyle w:val="Verzeichnis2"/>
            <w:tabs>
              <w:tab w:val="right" w:leader="dot" w:pos="9062"/>
            </w:tabs>
            <w:rPr>
              <w:rFonts w:eastAsiaTheme="minorEastAsia" w:cstheme="minorBidi"/>
              <w:noProof/>
              <w:lang w:val="en-GB" w:eastAsia="en-GB"/>
            </w:rPr>
          </w:pPr>
          <w:hyperlink w:anchor="_Toc452714960" w:history="1">
            <w:r w:rsidRPr="00583560">
              <w:rPr>
                <w:rStyle w:val="Hyperlink"/>
                <w:noProof/>
              </w:rPr>
              <w:t>7.3 UI – MainScreen</w:t>
            </w:r>
            <w:r>
              <w:rPr>
                <w:noProof/>
                <w:webHidden/>
              </w:rPr>
              <w:tab/>
            </w:r>
            <w:r>
              <w:rPr>
                <w:noProof/>
                <w:webHidden/>
              </w:rPr>
              <w:fldChar w:fldCharType="begin"/>
            </w:r>
            <w:r>
              <w:rPr>
                <w:noProof/>
                <w:webHidden/>
              </w:rPr>
              <w:instrText xml:space="preserve"> PAGEREF _Toc452714960 \h </w:instrText>
            </w:r>
            <w:r>
              <w:rPr>
                <w:noProof/>
                <w:webHidden/>
              </w:rPr>
            </w:r>
            <w:r>
              <w:rPr>
                <w:noProof/>
                <w:webHidden/>
              </w:rPr>
              <w:fldChar w:fldCharType="separate"/>
            </w:r>
            <w:r>
              <w:rPr>
                <w:noProof/>
                <w:webHidden/>
              </w:rPr>
              <w:t>12</w:t>
            </w:r>
            <w:r>
              <w:rPr>
                <w:noProof/>
                <w:webHidden/>
              </w:rPr>
              <w:fldChar w:fldCharType="end"/>
            </w:r>
          </w:hyperlink>
        </w:p>
        <w:p w14:paraId="4EBC6269" w14:textId="77777777" w:rsidR="006A23D4" w:rsidRDefault="006A23D4">
          <w:pPr>
            <w:pStyle w:val="Verzeichnis2"/>
            <w:tabs>
              <w:tab w:val="right" w:leader="dot" w:pos="9062"/>
            </w:tabs>
            <w:rPr>
              <w:rFonts w:eastAsiaTheme="minorEastAsia" w:cstheme="minorBidi"/>
              <w:noProof/>
              <w:lang w:val="en-GB" w:eastAsia="en-GB"/>
            </w:rPr>
          </w:pPr>
          <w:hyperlink w:anchor="_Toc452714961" w:history="1">
            <w:r w:rsidRPr="00583560">
              <w:rPr>
                <w:rStyle w:val="Hyperlink"/>
                <w:noProof/>
              </w:rPr>
              <w:t>7.4 UI – Lernen</w:t>
            </w:r>
            <w:r>
              <w:rPr>
                <w:noProof/>
                <w:webHidden/>
              </w:rPr>
              <w:tab/>
            </w:r>
            <w:r>
              <w:rPr>
                <w:noProof/>
                <w:webHidden/>
              </w:rPr>
              <w:fldChar w:fldCharType="begin"/>
            </w:r>
            <w:r>
              <w:rPr>
                <w:noProof/>
                <w:webHidden/>
              </w:rPr>
              <w:instrText xml:space="preserve"> PAGEREF _Toc452714961 \h </w:instrText>
            </w:r>
            <w:r>
              <w:rPr>
                <w:noProof/>
                <w:webHidden/>
              </w:rPr>
            </w:r>
            <w:r>
              <w:rPr>
                <w:noProof/>
                <w:webHidden/>
              </w:rPr>
              <w:fldChar w:fldCharType="separate"/>
            </w:r>
            <w:r>
              <w:rPr>
                <w:noProof/>
                <w:webHidden/>
              </w:rPr>
              <w:t>12</w:t>
            </w:r>
            <w:r>
              <w:rPr>
                <w:noProof/>
                <w:webHidden/>
              </w:rPr>
              <w:fldChar w:fldCharType="end"/>
            </w:r>
          </w:hyperlink>
        </w:p>
        <w:p w14:paraId="2C18438B" w14:textId="77777777" w:rsidR="006A23D4" w:rsidRDefault="006A23D4">
          <w:pPr>
            <w:pStyle w:val="Verzeichnis2"/>
            <w:tabs>
              <w:tab w:val="right" w:leader="dot" w:pos="9062"/>
            </w:tabs>
            <w:rPr>
              <w:rFonts w:eastAsiaTheme="minorEastAsia" w:cstheme="minorBidi"/>
              <w:noProof/>
              <w:lang w:val="en-GB" w:eastAsia="en-GB"/>
            </w:rPr>
          </w:pPr>
          <w:hyperlink w:anchor="_Toc452714962" w:history="1">
            <w:r w:rsidRPr="00583560">
              <w:rPr>
                <w:rStyle w:val="Hyperlink"/>
                <w:noProof/>
              </w:rPr>
              <w:t>7.5 UI – Bundle/Karten erstellen</w:t>
            </w:r>
            <w:r>
              <w:rPr>
                <w:noProof/>
                <w:webHidden/>
              </w:rPr>
              <w:tab/>
            </w:r>
            <w:r>
              <w:rPr>
                <w:noProof/>
                <w:webHidden/>
              </w:rPr>
              <w:fldChar w:fldCharType="begin"/>
            </w:r>
            <w:r>
              <w:rPr>
                <w:noProof/>
                <w:webHidden/>
              </w:rPr>
              <w:instrText xml:space="preserve"> PAGEREF _Toc452714962 \h </w:instrText>
            </w:r>
            <w:r>
              <w:rPr>
                <w:noProof/>
                <w:webHidden/>
              </w:rPr>
            </w:r>
            <w:r>
              <w:rPr>
                <w:noProof/>
                <w:webHidden/>
              </w:rPr>
              <w:fldChar w:fldCharType="separate"/>
            </w:r>
            <w:r>
              <w:rPr>
                <w:noProof/>
                <w:webHidden/>
              </w:rPr>
              <w:t>13</w:t>
            </w:r>
            <w:r>
              <w:rPr>
                <w:noProof/>
                <w:webHidden/>
              </w:rPr>
              <w:fldChar w:fldCharType="end"/>
            </w:r>
          </w:hyperlink>
        </w:p>
        <w:p w14:paraId="39E3E677" w14:textId="77777777" w:rsidR="006A23D4" w:rsidRDefault="006A23D4">
          <w:pPr>
            <w:pStyle w:val="Verzeichnis1"/>
            <w:tabs>
              <w:tab w:val="right" w:leader="dot" w:pos="9062"/>
            </w:tabs>
            <w:rPr>
              <w:rFonts w:eastAsiaTheme="minorEastAsia" w:cstheme="minorBidi"/>
              <w:noProof/>
              <w:lang w:val="en-GB" w:eastAsia="en-GB"/>
            </w:rPr>
          </w:pPr>
          <w:hyperlink w:anchor="_Toc452714963" w:history="1">
            <w:r w:rsidRPr="00583560">
              <w:rPr>
                <w:rStyle w:val="Hyperlink"/>
                <w:noProof/>
              </w:rPr>
              <w:t>8. Architektonische Ziele &amp; Einschränkungen</w:t>
            </w:r>
            <w:r>
              <w:rPr>
                <w:noProof/>
                <w:webHidden/>
              </w:rPr>
              <w:tab/>
            </w:r>
            <w:r>
              <w:rPr>
                <w:noProof/>
                <w:webHidden/>
              </w:rPr>
              <w:fldChar w:fldCharType="begin"/>
            </w:r>
            <w:r>
              <w:rPr>
                <w:noProof/>
                <w:webHidden/>
              </w:rPr>
              <w:instrText xml:space="preserve"> PAGEREF _Toc452714963 \h </w:instrText>
            </w:r>
            <w:r>
              <w:rPr>
                <w:noProof/>
                <w:webHidden/>
              </w:rPr>
            </w:r>
            <w:r>
              <w:rPr>
                <w:noProof/>
                <w:webHidden/>
              </w:rPr>
              <w:fldChar w:fldCharType="separate"/>
            </w:r>
            <w:r>
              <w:rPr>
                <w:noProof/>
                <w:webHidden/>
              </w:rPr>
              <w:t>14</w:t>
            </w:r>
            <w:r>
              <w:rPr>
                <w:noProof/>
                <w:webHidden/>
              </w:rPr>
              <w:fldChar w:fldCharType="end"/>
            </w:r>
          </w:hyperlink>
        </w:p>
        <w:p w14:paraId="770D3B31" w14:textId="77777777" w:rsidR="006A23D4" w:rsidRDefault="006A23D4">
          <w:pPr>
            <w:pStyle w:val="Verzeichnis2"/>
            <w:tabs>
              <w:tab w:val="right" w:leader="dot" w:pos="9062"/>
            </w:tabs>
            <w:rPr>
              <w:rFonts w:eastAsiaTheme="minorEastAsia" w:cstheme="minorBidi"/>
              <w:noProof/>
              <w:lang w:val="en-GB" w:eastAsia="en-GB"/>
            </w:rPr>
          </w:pPr>
          <w:hyperlink w:anchor="_Toc452714964" w:history="1">
            <w:r w:rsidRPr="00583560">
              <w:rPr>
                <w:rStyle w:val="Hyperlink"/>
                <w:noProof/>
              </w:rPr>
              <w:t>8.1 Security</w:t>
            </w:r>
            <w:r>
              <w:rPr>
                <w:noProof/>
                <w:webHidden/>
              </w:rPr>
              <w:tab/>
            </w:r>
            <w:r>
              <w:rPr>
                <w:noProof/>
                <w:webHidden/>
              </w:rPr>
              <w:fldChar w:fldCharType="begin"/>
            </w:r>
            <w:r>
              <w:rPr>
                <w:noProof/>
                <w:webHidden/>
              </w:rPr>
              <w:instrText xml:space="preserve"> PAGEREF _Toc452714964 \h </w:instrText>
            </w:r>
            <w:r>
              <w:rPr>
                <w:noProof/>
                <w:webHidden/>
              </w:rPr>
            </w:r>
            <w:r>
              <w:rPr>
                <w:noProof/>
                <w:webHidden/>
              </w:rPr>
              <w:fldChar w:fldCharType="separate"/>
            </w:r>
            <w:r>
              <w:rPr>
                <w:noProof/>
                <w:webHidden/>
              </w:rPr>
              <w:t>14</w:t>
            </w:r>
            <w:r>
              <w:rPr>
                <w:noProof/>
                <w:webHidden/>
              </w:rPr>
              <w:fldChar w:fldCharType="end"/>
            </w:r>
          </w:hyperlink>
        </w:p>
        <w:p w14:paraId="51A4D071" w14:textId="77777777" w:rsidR="006A23D4" w:rsidRDefault="006A23D4">
          <w:pPr>
            <w:pStyle w:val="Verzeichnis2"/>
            <w:tabs>
              <w:tab w:val="right" w:leader="dot" w:pos="9062"/>
            </w:tabs>
            <w:rPr>
              <w:rFonts w:eastAsiaTheme="minorEastAsia" w:cstheme="minorBidi"/>
              <w:noProof/>
              <w:lang w:val="en-GB" w:eastAsia="en-GB"/>
            </w:rPr>
          </w:pPr>
          <w:hyperlink w:anchor="_Toc452714965" w:history="1">
            <w:r w:rsidRPr="00583560">
              <w:rPr>
                <w:rStyle w:val="Hyperlink"/>
                <w:noProof/>
              </w:rPr>
              <w:t>8.2 Tools</w:t>
            </w:r>
            <w:r>
              <w:rPr>
                <w:noProof/>
                <w:webHidden/>
              </w:rPr>
              <w:tab/>
            </w:r>
            <w:r>
              <w:rPr>
                <w:noProof/>
                <w:webHidden/>
              </w:rPr>
              <w:fldChar w:fldCharType="begin"/>
            </w:r>
            <w:r>
              <w:rPr>
                <w:noProof/>
                <w:webHidden/>
              </w:rPr>
              <w:instrText xml:space="preserve"> PAGEREF _Toc452714965 \h </w:instrText>
            </w:r>
            <w:r>
              <w:rPr>
                <w:noProof/>
                <w:webHidden/>
              </w:rPr>
            </w:r>
            <w:r>
              <w:rPr>
                <w:noProof/>
                <w:webHidden/>
              </w:rPr>
              <w:fldChar w:fldCharType="separate"/>
            </w:r>
            <w:r>
              <w:rPr>
                <w:noProof/>
                <w:webHidden/>
              </w:rPr>
              <w:t>14</w:t>
            </w:r>
            <w:r>
              <w:rPr>
                <w:noProof/>
                <w:webHidden/>
              </w:rPr>
              <w:fldChar w:fldCharType="end"/>
            </w:r>
          </w:hyperlink>
        </w:p>
        <w:p w14:paraId="3ADD72D1" w14:textId="77777777" w:rsidR="006A23D4" w:rsidRDefault="006A23D4">
          <w:pPr>
            <w:pStyle w:val="Verzeichnis2"/>
            <w:tabs>
              <w:tab w:val="right" w:leader="dot" w:pos="9062"/>
            </w:tabs>
            <w:rPr>
              <w:rFonts w:eastAsiaTheme="minorEastAsia" w:cstheme="minorBidi"/>
              <w:noProof/>
              <w:lang w:val="en-GB" w:eastAsia="en-GB"/>
            </w:rPr>
          </w:pPr>
          <w:hyperlink w:anchor="_Toc452714966" w:history="1">
            <w:r w:rsidRPr="00583560">
              <w:rPr>
                <w:rStyle w:val="Hyperlink"/>
                <w:noProof/>
              </w:rPr>
              <w:t>8.3 Implementierung</w:t>
            </w:r>
            <w:r>
              <w:rPr>
                <w:noProof/>
                <w:webHidden/>
              </w:rPr>
              <w:tab/>
            </w:r>
            <w:r>
              <w:rPr>
                <w:noProof/>
                <w:webHidden/>
              </w:rPr>
              <w:fldChar w:fldCharType="begin"/>
            </w:r>
            <w:r>
              <w:rPr>
                <w:noProof/>
                <w:webHidden/>
              </w:rPr>
              <w:instrText xml:space="preserve"> PAGEREF _Toc452714966 \h </w:instrText>
            </w:r>
            <w:r>
              <w:rPr>
                <w:noProof/>
                <w:webHidden/>
              </w:rPr>
            </w:r>
            <w:r>
              <w:rPr>
                <w:noProof/>
                <w:webHidden/>
              </w:rPr>
              <w:fldChar w:fldCharType="separate"/>
            </w:r>
            <w:r>
              <w:rPr>
                <w:noProof/>
                <w:webHidden/>
              </w:rPr>
              <w:t>14</w:t>
            </w:r>
            <w:r>
              <w:rPr>
                <w:noProof/>
                <w:webHidden/>
              </w:rPr>
              <w:fldChar w:fldCharType="end"/>
            </w:r>
          </w:hyperlink>
        </w:p>
        <w:p w14:paraId="5C8A87C0" w14:textId="77777777" w:rsidR="006A23D4" w:rsidRDefault="006A23D4">
          <w:pPr>
            <w:pStyle w:val="Verzeichnis2"/>
            <w:tabs>
              <w:tab w:val="right" w:leader="dot" w:pos="9062"/>
            </w:tabs>
            <w:rPr>
              <w:rFonts w:eastAsiaTheme="minorEastAsia" w:cstheme="minorBidi"/>
              <w:noProof/>
              <w:lang w:val="en-GB" w:eastAsia="en-GB"/>
            </w:rPr>
          </w:pPr>
          <w:hyperlink w:anchor="_Toc452714967" w:history="1">
            <w:r w:rsidRPr="00583560">
              <w:rPr>
                <w:rStyle w:val="Hyperlink"/>
                <w:noProof/>
              </w:rPr>
              <w:t>8.4 Eingesetzte Frameworks</w:t>
            </w:r>
            <w:r>
              <w:rPr>
                <w:noProof/>
                <w:webHidden/>
              </w:rPr>
              <w:tab/>
            </w:r>
            <w:r>
              <w:rPr>
                <w:noProof/>
                <w:webHidden/>
              </w:rPr>
              <w:fldChar w:fldCharType="begin"/>
            </w:r>
            <w:r>
              <w:rPr>
                <w:noProof/>
                <w:webHidden/>
              </w:rPr>
              <w:instrText xml:space="preserve"> PAGEREF _Toc452714967 \h </w:instrText>
            </w:r>
            <w:r>
              <w:rPr>
                <w:noProof/>
                <w:webHidden/>
              </w:rPr>
            </w:r>
            <w:r>
              <w:rPr>
                <w:noProof/>
                <w:webHidden/>
              </w:rPr>
              <w:fldChar w:fldCharType="separate"/>
            </w:r>
            <w:r>
              <w:rPr>
                <w:noProof/>
                <w:webHidden/>
              </w:rPr>
              <w:t>14</w:t>
            </w:r>
            <w:r>
              <w:rPr>
                <w:noProof/>
                <w:webHidden/>
              </w:rPr>
              <w:fldChar w:fldCharType="end"/>
            </w:r>
          </w:hyperlink>
        </w:p>
        <w:p w14:paraId="4986CA0F" w14:textId="77777777" w:rsidR="006A23D4" w:rsidRDefault="006A23D4">
          <w:pPr>
            <w:pStyle w:val="Verzeichnis1"/>
            <w:tabs>
              <w:tab w:val="right" w:leader="dot" w:pos="9062"/>
            </w:tabs>
            <w:rPr>
              <w:rFonts w:eastAsiaTheme="minorEastAsia" w:cstheme="minorBidi"/>
              <w:noProof/>
              <w:lang w:val="en-GB" w:eastAsia="en-GB"/>
            </w:rPr>
          </w:pPr>
          <w:hyperlink w:anchor="_Toc452714968" w:history="1">
            <w:r w:rsidRPr="00583560">
              <w:rPr>
                <w:rStyle w:val="Hyperlink"/>
                <w:noProof/>
              </w:rPr>
              <w:t>9. Logische Architektur</w:t>
            </w:r>
            <w:r>
              <w:rPr>
                <w:noProof/>
                <w:webHidden/>
              </w:rPr>
              <w:tab/>
            </w:r>
            <w:r>
              <w:rPr>
                <w:noProof/>
                <w:webHidden/>
              </w:rPr>
              <w:fldChar w:fldCharType="begin"/>
            </w:r>
            <w:r>
              <w:rPr>
                <w:noProof/>
                <w:webHidden/>
              </w:rPr>
              <w:instrText xml:space="preserve"> PAGEREF _Toc452714968 \h </w:instrText>
            </w:r>
            <w:r>
              <w:rPr>
                <w:noProof/>
                <w:webHidden/>
              </w:rPr>
            </w:r>
            <w:r>
              <w:rPr>
                <w:noProof/>
                <w:webHidden/>
              </w:rPr>
              <w:fldChar w:fldCharType="separate"/>
            </w:r>
            <w:r>
              <w:rPr>
                <w:noProof/>
                <w:webHidden/>
              </w:rPr>
              <w:t>15</w:t>
            </w:r>
            <w:r>
              <w:rPr>
                <w:noProof/>
                <w:webHidden/>
              </w:rPr>
              <w:fldChar w:fldCharType="end"/>
            </w:r>
          </w:hyperlink>
        </w:p>
        <w:p w14:paraId="53027E36" w14:textId="77777777" w:rsidR="006A23D4" w:rsidRDefault="006A23D4">
          <w:pPr>
            <w:pStyle w:val="Verzeichnis1"/>
            <w:tabs>
              <w:tab w:val="right" w:leader="dot" w:pos="9062"/>
            </w:tabs>
            <w:rPr>
              <w:rFonts w:eastAsiaTheme="minorEastAsia" w:cstheme="minorBidi"/>
              <w:noProof/>
              <w:lang w:val="en-GB" w:eastAsia="en-GB"/>
            </w:rPr>
          </w:pPr>
          <w:hyperlink w:anchor="_Toc452714969" w:history="1">
            <w:r w:rsidRPr="00583560">
              <w:rPr>
                <w:rStyle w:val="Hyperlink"/>
                <w:noProof/>
              </w:rPr>
              <w:t>10. Client</w:t>
            </w:r>
            <w:r>
              <w:rPr>
                <w:noProof/>
                <w:webHidden/>
              </w:rPr>
              <w:tab/>
            </w:r>
            <w:r>
              <w:rPr>
                <w:noProof/>
                <w:webHidden/>
              </w:rPr>
              <w:fldChar w:fldCharType="begin"/>
            </w:r>
            <w:r>
              <w:rPr>
                <w:noProof/>
                <w:webHidden/>
              </w:rPr>
              <w:instrText xml:space="preserve"> PAGEREF _Toc452714969 \h </w:instrText>
            </w:r>
            <w:r>
              <w:rPr>
                <w:noProof/>
                <w:webHidden/>
              </w:rPr>
            </w:r>
            <w:r>
              <w:rPr>
                <w:noProof/>
                <w:webHidden/>
              </w:rPr>
              <w:fldChar w:fldCharType="separate"/>
            </w:r>
            <w:r>
              <w:rPr>
                <w:noProof/>
                <w:webHidden/>
              </w:rPr>
              <w:t>16</w:t>
            </w:r>
            <w:r>
              <w:rPr>
                <w:noProof/>
                <w:webHidden/>
              </w:rPr>
              <w:fldChar w:fldCharType="end"/>
            </w:r>
          </w:hyperlink>
        </w:p>
        <w:p w14:paraId="21B0B283" w14:textId="77777777" w:rsidR="006A23D4" w:rsidRDefault="006A23D4">
          <w:pPr>
            <w:pStyle w:val="Verzeichnis2"/>
            <w:tabs>
              <w:tab w:val="right" w:leader="dot" w:pos="9062"/>
            </w:tabs>
            <w:rPr>
              <w:rFonts w:eastAsiaTheme="minorEastAsia" w:cstheme="minorBidi"/>
              <w:noProof/>
              <w:lang w:val="en-GB" w:eastAsia="en-GB"/>
            </w:rPr>
          </w:pPr>
          <w:hyperlink w:anchor="_Toc452714970" w:history="1">
            <w:r w:rsidRPr="00583560">
              <w:rPr>
                <w:rStyle w:val="Hyperlink"/>
                <w:noProof/>
              </w:rPr>
              <w:t>10.1 Package-Struktur</w:t>
            </w:r>
            <w:r>
              <w:rPr>
                <w:noProof/>
                <w:webHidden/>
              </w:rPr>
              <w:tab/>
            </w:r>
            <w:r>
              <w:rPr>
                <w:noProof/>
                <w:webHidden/>
              </w:rPr>
              <w:fldChar w:fldCharType="begin"/>
            </w:r>
            <w:r>
              <w:rPr>
                <w:noProof/>
                <w:webHidden/>
              </w:rPr>
              <w:instrText xml:space="preserve"> PAGEREF _Toc452714970 \h </w:instrText>
            </w:r>
            <w:r>
              <w:rPr>
                <w:noProof/>
                <w:webHidden/>
              </w:rPr>
            </w:r>
            <w:r>
              <w:rPr>
                <w:noProof/>
                <w:webHidden/>
              </w:rPr>
              <w:fldChar w:fldCharType="separate"/>
            </w:r>
            <w:r>
              <w:rPr>
                <w:noProof/>
                <w:webHidden/>
              </w:rPr>
              <w:t>16</w:t>
            </w:r>
            <w:r>
              <w:rPr>
                <w:noProof/>
                <w:webHidden/>
              </w:rPr>
              <w:fldChar w:fldCharType="end"/>
            </w:r>
          </w:hyperlink>
        </w:p>
        <w:p w14:paraId="12BD1DB7" w14:textId="77777777" w:rsidR="006A23D4" w:rsidRDefault="006A23D4">
          <w:pPr>
            <w:pStyle w:val="Verzeichnis2"/>
            <w:tabs>
              <w:tab w:val="right" w:leader="dot" w:pos="9062"/>
            </w:tabs>
            <w:rPr>
              <w:rFonts w:eastAsiaTheme="minorEastAsia" w:cstheme="minorBidi"/>
              <w:noProof/>
              <w:lang w:val="en-GB" w:eastAsia="en-GB"/>
            </w:rPr>
          </w:pPr>
          <w:hyperlink w:anchor="_Toc452714971" w:history="1">
            <w:r w:rsidRPr="00583560">
              <w:rPr>
                <w:rStyle w:val="Hyperlink"/>
                <w:noProof/>
              </w:rPr>
              <w:t>10.2 Client-Interfaces</w:t>
            </w:r>
            <w:r>
              <w:rPr>
                <w:noProof/>
                <w:webHidden/>
              </w:rPr>
              <w:tab/>
            </w:r>
            <w:r>
              <w:rPr>
                <w:noProof/>
                <w:webHidden/>
              </w:rPr>
              <w:fldChar w:fldCharType="begin"/>
            </w:r>
            <w:r>
              <w:rPr>
                <w:noProof/>
                <w:webHidden/>
              </w:rPr>
              <w:instrText xml:space="preserve"> PAGEREF _Toc452714971 \h </w:instrText>
            </w:r>
            <w:r>
              <w:rPr>
                <w:noProof/>
                <w:webHidden/>
              </w:rPr>
            </w:r>
            <w:r>
              <w:rPr>
                <w:noProof/>
                <w:webHidden/>
              </w:rPr>
              <w:fldChar w:fldCharType="separate"/>
            </w:r>
            <w:r>
              <w:rPr>
                <w:noProof/>
                <w:webHidden/>
              </w:rPr>
              <w:t>17</w:t>
            </w:r>
            <w:r>
              <w:rPr>
                <w:noProof/>
                <w:webHidden/>
              </w:rPr>
              <w:fldChar w:fldCharType="end"/>
            </w:r>
          </w:hyperlink>
        </w:p>
        <w:p w14:paraId="7C29ABF3" w14:textId="77777777" w:rsidR="006A23D4" w:rsidRDefault="006A23D4">
          <w:pPr>
            <w:pStyle w:val="Verzeichnis1"/>
            <w:tabs>
              <w:tab w:val="right" w:leader="dot" w:pos="9062"/>
            </w:tabs>
            <w:rPr>
              <w:rFonts w:eastAsiaTheme="minorEastAsia" w:cstheme="minorBidi"/>
              <w:noProof/>
              <w:lang w:val="en-GB" w:eastAsia="en-GB"/>
            </w:rPr>
          </w:pPr>
          <w:hyperlink w:anchor="_Toc452714972" w:history="1">
            <w:r w:rsidRPr="00583560">
              <w:rPr>
                <w:rStyle w:val="Hyperlink"/>
                <w:noProof/>
              </w:rPr>
              <w:t>11. Klassenspezifikationen</w:t>
            </w:r>
            <w:r>
              <w:rPr>
                <w:noProof/>
                <w:webHidden/>
              </w:rPr>
              <w:tab/>
            </w:r>
            <w:r>
              <w:rPr>
                <w:noProof/>
                <w:webHidden/>
              </w:rPr>
              <w:fldChar w:fldCharType="begin"/>
            </w:r>
            <w:r>
              <w:rPr>
                <w:noProof/>
                <w:webHidden/>
              </w:rPr>
              <w:instrText xml:space="preserve"> PAGEREF _Toc452714972 \h </w:instrText>
            </w:r>
            <w:r>
              <w:rPr>
                <w:noProof/>
                <w:webHidden/>
              </w:rPr>
            </w:r>
            <w:r>
              <w:rPr>
                <w:noProof/>
                <w:webHidden/>
              </w:rPr>
              <w:fldChar w:fldCharType="separate"/>
            </w:r>
            <w:r>
              <w:rPr>
                <w:noProof/>
                <w:webHidden/>
              </w:rPr>
              <w:t>18</w:t>
            </w:r>
            <w:r>
              <w:rPr>
                <w:noProof/>
                <w:webHidden/>
              </w:rPr>
              <w:fldChar w:fldCharType="end"/>
            </w:r>
          </w:hyperlink>
        </w:p>
        <w:p w14:paraId="65B68B80" w14:textId="77777777" w:rsidR="006A23D4" w:rsidRDefault="006A23D4">
          <w:pPr>
            <w:pStyle w:val="Verzeichnis2"/>
            <w:tabs>
              <w:tab w:val="right" w:leader="dot" w:pos="9062"/>
            </w:tabs>
            <w:rPr>
              <w:rFonts w:eastAsiaTheme="minorEastAsia" w:cstheme="minorBidi"/>
              <w:noProof/>
              <w:lang w:val="en-GB" w:eastAsia="en-GB"/>
            </w:rPr>
          </w:pPr>
          <w:hyperlink w:anchor="_Toc452714973" w:history="1">
            <w:r w:rsidRPr="00583560">
              <w:rPr>
                <w:rStyle w:val="Hyperlink"/>
                <w:noProof/>
              </w:rPr>
              <w:t>11.1 .gui.</w:t>
            </w:r>
            <w:r>
              <w:rPr>
                <w:noProof/>
                <w:webHidden/>
              </w:rPr>
              <w:tab/>
            </w:r>
            <w:r>
              <w:rPr>
                <w:noProof/>
                <w:webHidden/>
              </w:rPr>
              <w:fldChar w:fldCharType="begin"/>
            </w:r>
            <w:r>
              <w:rPr>
                <w:noProof/>
                <w:webHidden/>
              </w:rPr>
              <w:instrText xml:space="preserve"> PAGEREF _Toc452714973 \h </w:instrText>
            </w:r>
            <w:r>
              <w:rPr>
                <w:noProof/>
                <w:webHidden/>
              </w:rPr>
            </w:r>
            <w:r>
              <w:rPr>
                <w:noProof/>
                <w:webHidden/>
              </w:rPr>
              <w:fldChar w:fldCharType="separate"/>
            </w:r>
            <w:r>
              <w:rPr>
                <w:noProof/>
                <w:webHidden/>
              </w:rPr>
              <w:t>18</w:t>
            </w:r>
            <w:r>
              <w:rPr>
                <w:noProof/>
                <w:webHidden/>
              </w:rPr>
              <w:fldChar w:fldCharType="end"/>
            </w:r>
          </w:hyperlink>
        </w:p>
        <w:p w14:paraId="2712A204" w14:textId="77777777" w:rsidR="006A23D4" w:rsidRDefault="006A23D4">
          <w:pPr>
            <w:pStyle w:val="Verzeichnis3"/>
            <w:tabs>
              <w:tab w:val="right" w:leader="dot" w:pos="9062"/>
            </w:tabs>
            <w:rPr>
              <w:rFonts w:eastAsiaTheme="minorEastAsia" w:cstheme="minorBidi"/>
              <w:noProof/>
              <w:lang w:val="en-GB" w:eastAsia="en-GB"/>
            </w:rPr>
          </w:pPr>
          <w:hyperlink w:anchor="_Toc452714974" w:history="1">
            <w:r w:rsidRPr="00583560">
              <w:rPr>
                <w:rStyle w:val="Hyperlink"/>
                <w:noProof/>
              </w:rPr>
              <w:t>11.1.1 .gui.login</w:t>
            </w:r>
            <w:r>
              <w:rPr>
                <w:noProof/>
                <w:webHidden/>
              </w:rPr>
              <w:tab/>
            </w:r>
            <w:r>
              <w:rPr>
                <w:noProof/>
                <w:webHidden/>
              </w:rPr>
              <w:fldChar w:fldCharType="begin"/>
            </w:r>
            <w:r>
              <w:rPr>
                <w:noProof/>
                <w:webHidden/>
              </w:rPr>
              <w:instrText xml:space="preserve"> PAGEREF _Toc452714974 \h </w:instrText>
            </w:r>
            <w:r>
              <w:rPr>
                <w:noProof/>
                <w:webHidden/>
              </w:rPr>
            </w:r>
            <w:r>
              <w:rPr>
                <w:noProof/>
                <w:webHidden/>
              </w:rPr>
              <w:fldChar w:fldCharType="separate"/>
            </w:r>
            <w:r>
              <w:rPr>
                <w:noProof/>
                <w:webHidden/>
              </w:rPr>
              <w:t>18</w:t>
            </w:r>
            <w:r>
              <w:rPr>
                <w:noProof/>
                <w:webHidden/>
              </w:rPr>
              <w:fldChar w:fldCharType="end"/>
            </w:r>
          </w:hyperlink>
        </w:p>
        <w:p w14:paraId="10DE383E" w14:textId="77777777" w:rsidR="006A23D4" w:rsidRDefault="006A23D4">
          <w:pPr>
            <w:pStyle w:val="Verzeichnis3"/>
            <w:tabs>
              <w:tab w:val="right" w:leader="dot" w:pos="9062"/>
            </w:tabs>
            <w:rPr>
              <w:rFonts w:eastAsiaTheme="minorEastAsia" w:cstheme="minorBidi"/>
              <w:noProof/>
              <w:lang w:val="en-GB" w:eastAsia="en-GB"/>
            </w:rPr>
          </w:pPr>
          <w:hyperlink w:anchor="_Toc452714975" w:history="1">
            <w:r w:rsidRPr="00583560">
              <w:rPr>
                <w:rStyle w:val="Hyperlink"/>
                <w:noProof/>
              </w:rPr>
              <w:t>11.1.2 .gui.mainscreen</w:t>
            </w:r>
            <w:r>
              <w:rPr>
                <w:noProof/>
                <w:webHidden/>
              </w:rPr>
              <w:tab/>
            </w:r>
            <w:r>
              <w:rPr>
                <w:noProof/>
                <w:webHidden/>
              </w:rPr>
              <w:fldChar w:fldCharType="begin"/>
            </w:r>
            <w:r>
              <w:rPr>
                <w:noProof/>
                <w:webHidden/>
              </w:rPr>
              <w:instrText xml:space="preserve"> PAGEREF _Toc452714975 \h </w:instrText>
            </w:r>
            <w:r>
              <w:rPr>
                <w:noProof/>
                <w:webHidden/>
              </w:rPr>
            </w:r>
            <w:r>
              <w:rPr>
                <w:noProof/>
                <w:webHidden/>
              </w:rPr>
              <w:fldChar w:fldCharType="separate"/>
            </w:r>
            <w:r>
              <w:rPr>
                <w:noProof/>
                <w:webHidden/>
              </w:rPr>
              <w:t>18</w:t>
            </w:r>
            <w:r>
              <w:rPr>
                <w:noProof/>
                <w:webHidden/>
              </w:rPr>
              <w:fldChar w:fldCharType="end"/>
            </w:r>
          </w:hyperlink>
        </w:p>
        <w:p w14:paraId="38204C42" w14:textId="77777777" w:rsidR="006A23D4" w:rsidRDefault="006A23D4">
          <w:pPr>
            <w:pStyle w:val="Verzeichnis2"/>
            <w:tabs>
              <w:tab w:val="right" w:leader="dot" w:pos="9062"/>
            </w:tabs>
            <w:rPr>
              <w:rFonts w:eastAsiaTheme="minorEastAsia" w:cstheme="minorBidi"/>
              <w:noProof/>
              <w:lang w:val="en-GB" w:eastAsia="en-GB"/>
            </w:rPr>
          </w:pPr>
          <w:hyperlink w:anchor="_Toc452714976" w:history="1">
            <w:r w:rsidRPr="00583560">
              <w:rPr>
                <w:rStyle w:val="Hyperlink"/>
                <w:noProof/>
              </w:rPr>
              <w:t>11.2 .application.</w:t>
            </w:r>
            <w:r>
              <w:rPr>
                <w:noProof/>
                <w:webHidden/>
              </w:rPr>
              <w:tab/>
            </w:r>
            <w:r>
              <w:rPr>
                <w:noProof/>
                <w:webHidden/>
              </w:rPr>
              <w:fldChar w:fldCharType="begin"/>
            </w:r>
            <w:r>
              <w:rPr>
                <w:noProof/>
                <w:webHidden/>
              </w:rPr>
              <w:instrText xml:space="preserve"> PAGEREF _Toc452714976 \h </w:instrText>
            </w:r>
            <w:r>
              <w:rPr>
                <w:noProof/>
                <w:webHidden/>
              </w:rPr>
            </w:r>
            <w:r>
              <w:rPr>
                <w:noProof/>
                <w:webHidden/>
              </w:rPr>
              <w:fldChar w:fldCharType="separate"/>
            </w:r>
            <w:r>
              <w:rPr>
                <w:noProof/>
                <w:webHidden/>
              </w:rPr>
              <w:t>20</w:t>
            </w:r>
            <w:r>
              <w:rPr>
                <w:noProof/>
                <w:webHidden/>
              </w:rPr>
              <w:fldChar w:fldCharType="end"/>
            </w:r>
          </w:hyperlink>
        </w:p>
        <w:p w14:paraId="4A1A607C" w14:textId="77777777" w:rsidR="006A23D4" w:rsidRDefault="006A23D4">
          <w:pPr>
            <w:pStyle w:val="Verzeichnis3"/>
            <w:tabs>
              <w:tab w:val="right" w:leader="dot" w:pos="9062"/>
            </w:tabs>
            <w:rPr>
              <w:rFonts w:eastAsiaTheme="minorEastAsia" w:cstheme="minorBidi"/>
              <w:noProof/>
              <w:lang w:val="en-GB" w:eastAsia="en-GB"/>
            </w:rPr>
          </w:pPr>
          <w:hyperlink w:anchor="_Toc452714977" w:history="1">
            <w:r w:rsidRPr="00583560">
              <w:rPr>
                <w:rStyle w:val="Hyperlink"/>
                <w:noProof/>
              </w:rPr>
              <w:t>11.2.1 CardHandler</w:t>
            </w:r>
            <w:r>
              <w:rPr>
                <w:noProof/>
                <w:webHidden/>
              </w:rPr>
              <w:tab/>
            </w:r>
            <w:r>
              <w:rPr>
                <w:noProof/>
                <w:webHidden/>
              </w:rPr>
              <w:fldChar w:fldCharType="begin"/>
            </w:r>
            <w:r>
              <w:rPr>
                <w:noProof/>
                <w:webHidden/>
              </w:rPr>
              <w:instrText xml:space="preserve"> PAGEREF _Toc452714977 \h </w:instrText>
            </w:r>
            <w:r>
              <w:rPr>
                <w:noProof/>
                <w:webHidden/>
              </w:rPr>
            </w:r>
            <w:r>
              <w:rPr>
                <w:noProof/>
                <w:webHidden/>
              </w:rPr>
              <w:fldChar w:fldCharType="separate"/>
            </w:r>
            <w:r>
              <w:rPr>
                <w:noProof/>
                <w:webHidden/>
              </w:rPr>
              <w:t>20</w:t>
            </w:r>
            <w:r>
              <w:rPr>
                <w:noProof/>
                <w:webHidden/>
              </w:rPr>
              <w:fldChar w:fldCharType="end"/>
            </w:r>
          </w:hyperlink>
        </w:p>
        <w:p w14:paraId="70F44D16" w14:textId="77777777" w:rsidR="006A23D4" w:rsidRDefault="006A23D4">
          <w:pPr>
            <w:pStyle w:val="Verzeichnis3"/>
            <w:tabs>
              <w:tab w:val="right" w:leader="dot" w:pos="9062"/>
            </w:tabs>
            <w:rPr>
              <w:rFonts w:eastAsiaTheme="minorEastAsia" w:cstheme="minorBidi"/>
              <w:noProof/>
              <w:lang w:val="en-GB" w:eastAsia="en-GB"/>
            </w:rPr>
          </w:pPr>
          <w:hyperlink w:anchor="_Toc452714978" w:history="1">
            <w:r w:rsidRPr="00583560">
              <w:rPr>
                <w:rStyle w:val="Hyperlink"/>
                <w:noProof/>
                <w:lang w:val="fr-CH"/>
              </w:rPr>
              <w:t>11.2.2 ListHandler</w:t>
            </w:r>
            <w:r>
              <w:rPr>
                <w:noProof/>
                <w:webHidden/>
              </w:rPr>
              <w:tab/>
            </w:r>
            <w:r>
              <w:rPr>
                <w:noProof/>
                <w:webHidden/>
              </w:rPr>
              <w:fldChar w:fldCharType="begin"/>
            </w:r>
            <w:r>
              <w:rPr>
                <w:noProof/>
                <w:webHidden/>
              </w:rPr>
              <w:instrText xml:space="preserve"> PAGEREF _Toc452714978 \h </w:instrText>
            </w:r>
            <w:r>
              <w:rPr>
                <w:noProof/>
                <w:webHidden/>
              </w:rPr>
            </w:r>
            <w:r>
              <w:rPr>
                <w:noProof/>
                <w:webHidden/>
              </w:rPr>
              <w:fldChar w:fldCharType="separate"/>
            </w:r>
            <w:r>
              <w:rPr>
                <w:noProof/>
                <w:webHidden/>
              </w:rPr>
              <w:t>20</w:t>
            </w:r>
            <w:r>
              <w:rPr>
                <w:noProof/>
                <w:webHidden/>
              </w:rPr>
              <w:fldChar w:fldCharType="end"/>
            </w:r>
          </w:hyperlink>
        </w:p>
        <w:p w14:paraId="673E2F3D" w14:textId="77777777" w:rsidR="006A23D4" w:rsidRDefault="006A23D4">
          <w:pPr>
            <w:pStyle w:val="Verzeichnis3"/>
            <w:tabs>
              <w:tab w:val="right" w:leader="dot" w:pos="9062"/>
            </w:tabs>
            <w:rPr>
              <w:rFonts w:eastAsiaTheme="minorEastAsia" w:cstheme="minorBidi"/>
              <w:noProof/>
              <w:lang w:val="en-GB" w:eastAsia="en-GB"/>
            </w:rPr>
          </w:pPr>
          <w:hyperlink w:anchor="_Toc452714979" w:history="1">
            <w:r w:rsidRPr="00583560">
              <w:rPr>
                <w:rStyle w:val="Hyperlink"/>
                <w:noProof/>
                <w:lang w:val="fr-CH"/>
              </w:rPr>
              <w:t>11.2.3</w:t>
            </w:r>
            <w:r w:rsidRPr="00583560">
              <w:rPr>
                <w:rStyle w:val="Hyperlink"/>
                <w:noProof/>
              </w:rPr>
              <w:t xml:space="preserve"> Klassendiagramm</w:t>
            </w:r>
            <w:r>
              <w:rPr>
                <w:noProof/>
                <w:webHidden/>
              </w:rPr>
              <w:tab/>
            </w:r>
            <w:r>
              <w:rPr>
                <w:noProof/>
                <w:webHidden/>
              </w:rPr>
              <w:fldChar w:fldCharType="begin"/>
            </w:r>
            <w:r>
              <w:rPr>
                <w:noProof/>
                <w:webHidden/>
              </w:rPr>
              <w:instrText xml:space="preserve"> PAGEREF _Toc452714979 \h </w:instrText>
            </w:r>
            <w:r>
              <w:rPr>
                <w:noProof/>
                <w:webHidden/>
              </w:rPr>
            </w:r>
            <w:r>
              <w:rPr>
                <w:noProof/>
                <w:webHidden/>
              </w:rPr>
              <w:fldChar w:fldCharType="separate"/>
            </w:r>
            <w:r>
              <w:rPr>
                <w:noProof/>
                <w:webHidden/>
              </w:rPr>
              <w:t>21</w:t>
            </w:r>
            <w:r>
              <w:rPr>
                <w:noProof/>
                <w:webHidden/>
              </w:rPr>
              <w:fldChar w:fldCharType="end"/>
            </w:r>
          </w:hyperlink>
        </w:p>
        <w:p w14:paraId="57A726E1" w14:textId="77777777" w:rsidR="006A23D4" w:rsidRDefault="006A23D4">
          <w:pPr>
            <w:pStyle w:val="Verzeichnis2"/>
            <w:tabs>
              <w:tab w:val="right" w:leader="dot" w:pos="9062"/>
            </w:tabs>
            <w:rPr>
              <w:rFonts w:eastAsiaTheme="minorEastAsia" w:cstheme="minorBidi"/>
              <w:noProof/>
              <w:lang w:val="en-GB" w:eastAsia="en-GB"/>
            </w:rPr>
          </w:pPr>
          <w:hyperlink w:anchor="_Toc452714980" w:history="1">
            <w:r w:rsidRPr="00583560">
              <w:rPr>
                <w:rStyle w:val="Hyperlink"/>
                <w:noProof/>
              </w:rPr>
              <w:t>11.3 .domain.</w:t>
            </w:r>
            <w:r>
              <w:rPr>
                <w:noProof/>
                <w:webHidden/>
              </w:rPr>
              <w:tab/>
            </w:r>
            <w:r>
              <w:rPr>
                <w:noProof/>
                <w:webHidden/>
              </w:rPr>
              <w:fldChar w:fldCharType="begin"/>
            </w:r>
            <w:r>
              <w:rPr>
                <w:noProof/>
                <w:webHidden/>
              </w:rPr>
              <w:instrText xml:space="preserve"> PAGEREF _Toc452714980 \h </w:instrText>
            </w:r>
            <w:r>
              <w:rPr>
                <w:noProof/>
                <w:webHidden/>
              </w:rPr>
            </w:r>
            <w:r>
              <w:rPr>
                <w:noProof/>
                <w:webHidden/>
              </w:rPr>
              <w:fldChar w:fldCharType="separate"/>
            </w:r>
            <w:r>
              <w:rPr>
                <w:noProof/>
                <w:webHidden/>
              </w:rPr>
              <w:t>22</w:t>
            </w:r>
            <w:r>
              <w:rPr>
                <w:noProof/>
                <w:webHidden/>
              </w:rPr>
              <w:fldChar w:fldCharType="end"/>
            </w:r>
          </w:hyperlink>
        </w:p>
        <w:p w14:paraId="428B58E9" w14:textId="77777777" w:rsidR="006A23D4" w:rsidRDefault="006A23D4">
          <w:pPr>
            <w:pStyle w:val="Verzeichnis3"/>
            <w:tabs>
              <w:tab w:val="right" w:leader="dot" w:pos="9062"/>
            </w:tabs>
            <w:rPr>
              <w:rFonts w:eastAsiaTheme="minorEastAsia" w:cstheme="minorBidi"/>
              <w:noProof/>
              <w:lang w:val="en-GB" w:eastAsia="en-GB"/>
            </w:rPr>
          </w:pPr>
          <w:hyperlink w:anchor="_Toc452714981" w:history="1">
            <w:r w:rsidRPr="00583560">
              <w:rPr>
                <w:rStyle w:val="Hyperlink"/>
                <w:noProof/>
              </w:rPr>
              <w:t>11.3.1 Allgemeine Klassen</w:t>
            </w:r>
            <w:r>
              <w:rPr>
                <w:noProof/>
                <w:webHidden/>
              </w:rPr>
              <w:tab/>
            </w:r>
            <w:r>
              <w:rPr>
                <w:noProof/>
                <w:webHidden/>
              </w:rPr>
              <w:fldChar w:fldCharType="begin"/>
            </w:r>
            <w:r>
              <w:rPr>
                <w:noProof/>
                <w:webHidden/>
              </w:rPr>
              <w:instrText xml:space="preserve"> PAGEREF _Toc452714981 \h </w:instrText>
            </w:r>
            <w:r>
              <w:rPr>
                <w:noProof/>
                <w:webHidden/>
              </w:rPr>
            </w:r>
            <w:r>
              <w:rPr>
                <w:noProof/>
                <w:webHidden/>
              </w:rPr>
              <w:fldChar w:fldCharType="separate"/>
            </w:r>
            <w:r>
              <w:rPr>
                <w:noProof/>
                <w:webHidden/>
              </w:rPr>
              <w:t>22</w:t>
            </w:r>
            <w:r>
              <w:rPr>
                <w:noProof/>
                <w:webHidden/>
              </w:rPr>
              <w:fldChar w:fldCharType="end"/>
            </w:r>
          </w:hyperlink>
        </w:p>
        <w:p w14:paraId="76DEADF2" w14:textId="77777777" w:rsidR="006A23D4" w:rsidRDefault="006A23D4">
          <w:pPr>
            <w:pStyle w:val="Verzeichnis3"/>
            <w:tabs>
              <w:tab w:val="right" w:leader="dot" w:pos="9062"/>
            </w:tabs>
            <w:rPr>
              <w:rFonts w:eastAsiaTheme="minorEastAsia" w:cstheme="minorBidi"/>
              <w:noProof/>
              <w:lang w:val="en-GB" w:eastAsia="en-GB"/>
            </w:rPr>
          </w:pPr>
          <w:hyperlink w:anchor="_Toc452714982" w:history="1">
            <w:r w:rsidRPr="00583560">
              <w:rPr>
                <w:rStyle w:val="Hyperlink"/>
                <w:noProof/>
              </w:rPr>
              <w:t>11.3.2 DBManager</w:t>
            </w:r>
            <w:r>
              <w:rPr>
                <w:noProof/>
                <w:webHidden/>
              </w:rPr>
              <w:tab/>
            </w:r>
            <w:r>
              <w:rPr>
                <w:noProof/>
                <w:webHidden/>
              </w:rPr>
              <w:fldChar w:fldCharType="begin"/>
            </w:r>
            <w:r>
              <w:rPr>
                <w:noProof/>
                <w:webHidden/>
              </w:rPr>
              <w:instrText xml:space="preserve"> PAGEREF _Toc452714982 \h </w:instrText>
            </w:r>
            <w:r>
              <w:rPr>
                <w:noProof/>
                <w:webHidden/>
              </w:rPr>
            </w:r>
            <w:r>
              <w:rPr>
                <w:noProof/>
                <w:webHidden/>
              </w:rPr>
              <w:fldChar w:fldCharType="separate"/>
            </w:r>
            <w:r>
              <w:rPr>
                <w:noProof/>
                <w:webHidden/>
              </w:rPr>
              <w:t>22</w:t>
            </w:r>
            <w:r>
              <w:rPr>
                <w:noProof/>
                <w:webHidden/>
              </w:rPr>
              <w:fldChar w:fldCharType="end"/>
            </w:r>
          </w:hyperlink>
        </w:p>
        <w:p w14:paraId="57C40BCF" w14:textId="77777777" w:rsidR="006A23D4" w:rsidRDefault="006A23D4">
          <w:pPr>
            <w:pStyle w:val="Verzeichnis3"/>
            <w:tabs>
              <w:tab w:val="right" w:leader="dot" w:pos="9062"/>
            </w:tabs>
            <w:rPr>
              <w:rFonts w:eastAsiaTheme="minorEastAsia" w:cstheme="minorBidi"/>
              <w:noProof/>
              <w:lang w:val="en-GB" w:eastAsia="en-GB"/>
            </w:rPr>
          </w:pPr>
          <w:hyperlink w:anchor="_Toc452714983" w:history="1">
            <w:r w:rsidRPr="00583560">
              <w:rPr>
                <w:rStyle w:val="Hyperlink"/>
                <w:noProof/>
              </w:rPr>
              <w:t>11.3.3 Database</w:t>
            </w:r>
            <w:r>
              <w:rPr>
                <w:noProof/>
                <w:webHidden/>
              </w:rPr>
              <w:tab/>
            </w:r>
            <w:r>
              <w:rPr>
                <w:noProof/>
                <w:webHidden/>
              </w:rPr>
              <w:fldChar w:fldCharType="begin"/>
            </w:r>
            <w:r>
              <w:rPr>
                <w:noProof/>
                <w:webHidden/>
              </w:rPr>
              <w:instrText xml:space="preserve"> PAGEREF _Toc452714983 \h </w:instrText>
            </w:r>
            <w:r>
              <w:rPr>
                <w:noProof/>
                <w:webHidden/>
              </w:rPr>
            </w:r>
            <w:r>
              <w:rPr>
                <w:noProof/>
                <w:webHidden/>
              </w:rPr>
              <w:fldChar w:fldCharType="separate"/>
            </w:r>
            <w:r>
              <w:rPr>
                <w:noProof/>
                <w:webHidden/>
              </w:rPr>
              <w:t>22</w:t>
            </w:r>
            <w:r>
              <w:rPr>
                <w:noProof/>
                <w:webHidden/>
              </w:rPr>
              <w:fldChar w:fldCharType="end"/>
            </w:r>
          </w:hyperlink>
        </w:p>
        <w:p w14:paraId="1705D773" w14:textId="77777777" w:rsidR="006A23D4" w:rsidRDefault="006A23D4">
          <w:pPr>
            <w:pStyle w:val="Verzeichnis3"/>
            <w:tabs>
              <w:tab w:val="right" w:leader="dot" w:pos="9062"/>
            </w:tabs>
            <w:rPr>
              <w:rFonts w:eastAsiaTheme="minorEastAsia" w:cstheme="minorBidi"/>
              <w:noProof/>
              <w:lang w:val="en-GB" w:eastAsia="en-GB"/>
            </w:rPr>
          </w:pPr>
          <w:hyperlink w:anchor="_Toc452714984" w:history="1">
            <w:r w:rsidRPr="00583560">
              <w:rPr>
                <w:rStyle w:val="Hyperlink"/>
                <w:noProof/>
              </w:rPr>
              <w:t>11.3.4 Klassendiagramm</w:t>
            </w:r>
            <w:r>
              <w:rPr>
                <w:noProof/>
                <w:webHidden/>
              </w:rPr>
              <w:tab/>
            </w:r>
            <w:r>
              <w:rPr>
                <w:noProof/>
                <w:webHidden/>
              </w:rPr>
              <w:fldChar w:fldCharType="begin"/>
            </w:r>
            <w:r>
              <w:rPr>
                <w:noProof/>
                <w:webHidden/>
              </w:rPr>
              <w:instrText xml:space="preserve"> PAGEREF _Toc452714984 \h </w:instrText>
            </w:r>
            <w:r>
              <w:rPr>
                <w:noProof/>
                <w:webHidden/>
              </w:rPr>
            </w:r>
            <w:r>
              <w:rPr>
                <w:noProof/>
                <w:webHidden/>
              </w:rPr>
              <w:fldChar w:fldCharType="separate"/>
            </w:r>
            <w:r>
              <w:rPr>
                <w:noProof/>
                <w:webHidden/>
              </w:rPr>
              <w:t>23</w:t>
            </w:r>
            <w:r>
              <w:rPr>
                <w:noProof/>
                <w:webHidden/>
              </w:rPr>
              <w:fldChar w:fldCharType="end"/>
            </w:r>
          </w:hyperlink>
        </w:p>
        <w:p w14:paraId="562702AF" w14:textId="77777777" w:rsidR="006A23D4" w:rsidRDefault="006A23D4">
          <w:pPr>
            <w:pStyle w:val="Verzeichnis1"/>
            <w:tabs>
              <w:tab w:val="right" w:leader="dot" w:pos="9062"/>
            </w:tabs>
            <w:rPr>
              <w:rFonts w:eastAsiaTheme="minorEastAsia" w:cstheme="minorBidi"/>
              <w:noProof/>
              <w:lang w:val="en-GB" w:eastAsia="en-GB"/>
            </w:rPr>
          </w:pPr>
          <w:hyperlink w:anchor="_Toc452714985" w:history="1">
            <w:r w:rsidRPr="00583560">
              <w:rPr>
                <w:rStyle w:val="Hyperlink"/>
                <w:noProof/>
              </w:rPr>
              <w:t>12. Server</w:t>
            </w:r>
            <w:r>
              <w:rPr>
                <w:noProof/>
                <w:webHidden/>
              </w:rPr>
              <w:tab/>
            </w:r>
            <w:r>
              <w:rPr>
                <w:noProof/>
                <w:webHidden/>
              </w:rPr>
              <w:fldChar w:fldCharType="begin"/>
            </w:r>
            <w:r>
              <w:rPr>
                <w:noProof/>
                <w:webHidden/>
              </w:rPr>
              <w:instrText xml:space="preserve"> PAGEREF _Toc452714985 \h </w:instrText>
            </w:r>
            <w:r>
              <w:rPr>
                <w:noProof/>
                <w:webHidden/>
              </w:rPr>
            </w:r>
            <w:r>
              <w:rPr>
                <w:noProof/>
                <w:webHidden/>
              </w:rPr>
              <w:fldChar w:fldCharType="separate"/>
            </w:r>
            <w:r>
              <w:rPr>
                <w:noProof/>
                <w:webHidden/>
              </w:rPr>
              <w:t>24</w:t>
            </w:r>
            <w:r>
              <w:rPr>
                <w:noProof/>
                <w:webHidden/>
              </w:rPr>
              <w:fldChar w:fldCharType="end"/>
            </w:r>
          </w:hyperlink>
        </w:p>
        <w:p w14:paraId="319EDE59" w14:textId="77777777" w:rsidR="006A23D4" w:rsidRDefault="006A23D4">
          <w:pPr>
            <w:pStyle w:val="Verzeichnis2"/>
            <w:tabs>
              <w:tab w:val="right" w:leader="dot" w:pos="9062"/>
            </w:tabs>
            <w:rPr>
              <w:rFonts w:eastAsiaTheme="minorEastAsia" w:cstheme="minorBidi"/>
              <w:noProof/>
              <w:lang w:val="en-GB" w:eastAsia="en-GB"/>
            </w:rPr>
          </w:pPr>
          <w:hyperlink w:anchor="_Toc452714986" w:history="1">
            <w:r w:rsidRPr="00583560">
              <w:rPr>
                <w:rStyle w:val="Hyperlink"/>
                <w:noProof/>
              </w:rPr>
              <w:t>12.1 Server-Schnittstellen</w:t>
            </w:r>
            <w:r>
              <w:rPr>
                <w:noProof/>
                <w:webHidden/>
              </w:rPr>
              <w:tab/>
            </w:r>
            <w:r>
              <w:rPr>
                <w:noProof/>
                <w:webHidden/>
              </w:rPr>
              <w:fldChar w:fldCharType="begin"/>
            </w:r>
            <w:r>
              <w:rPr>
                <w:noProof/>
                <w:webHidden/>
              </w:rPr>
              <w:instrText xml:space="preserve"> PAGEREF _Toc452714986 \h </w:instrText>
            </w:r>
            <w:r>
              <w:rPr>
                <w:noProof/>
                <w:webHidden/>
              </w:rPr>
            </w:r>
            <w:r>
              <w:rPr>
                <w:noProof/>
                <w:webHidden/>
              </w:rPr>
              <w:fldChar w:fldCharType="separate"/>
            </w:r>
            <w:r>
              <w:rPr>
                <w:noProof/>
                <w:webHidden/>
              </w:rPr>
              <w:t>24</w:t>
            </w:r>
            <w:r>
              <w:rPr>
                <w:noProof/>
                <w:webHidden/>
              </w:rPr>
              <w:fldChar w:fldCharType="end"/>
            </w:r>
          </w:hyperlink>
        </w:p>
        <w:p w14:paraId="36C4CFF4" w14:textId="77777777" w:rsidR="006A23D4" w:rsidRDefault="006A23D4">
          <w:pPr>
            <w:pStyle w:val="Verzeichnis2"/>
            <w:tabs>
              <w:tab w:val="right" w:leader="dot" w:pos="9062"/>
            </w:tabs>
            <w:rPr>
              <w:rFonts w:eastAsiaTheme="minorEastAsia" w:cstheme="minorBidi"/>
              <w:noProof/>
              <w:lang w:val="en-GB" w:eastAsia="en-GB"/>
            </w:rPr>
          </w:pPr>
          <w:hyperlink w:anchor="_Toc452714987" w:history="1">
            <w:r w:rsidRPr="00583560">
              <w:rPr>
                <w:rStyle w:val="Hyperlink"/>
                <w:noProof/>
              </w:rPr>
              <w:t>12.2 .application.</w:t>
            </w:r>
            <w:r>
              <w:rPr>
                <w:noProof/>
                <w:webHidden/>
              </w:rPr>
              <w:tab/>
            </w:r>
            <w:r>
              <w:rPr>
                <w:noProof/>
                <w:webHidden/>
              </w:rPr>
              <w:fldChar w:fldCharType="begin"/>
            </w:r>
            <w:r>
              <w:rPr>
                <w:noProof/>
                <w:webHidden/>
              </w:rPr>
              <w:instrText xml:space="preserve"> PAGEREF _Toc452714987 \h </w:instrText>
            </w:r>
            <w:r>
              <w:rPr>
                <w:noProof/>
                <w:webHidden/>
              </w:rPr>
            </w:r>
            <w:r>
              <w:rPr>
                <w:noProof/>
                <w:webHidden/>
              </w:rPr>
              <w:fldChar w:fldCharType="separate"/>
            </w:r>
            <w:r>
              <w:rPr>
                <w:noProof/>
                <w:webHidden/>
              </w:rPr>
              <w:t>24</w:t>
            </w:r>
            <w:r>
              <w:rPr>
                <w:noProof/>
                <w:webHidden/>
              </w:rPr>
              <w:fldChar w:fldCharType="end"/>
            </w:r>
          </w:hyperlink>
        </w:p>
        <w:p w14:paraId="376A9264" w14:textId="77777777" w:rsidR="006A23D4" w:rsidRDefault="006A23D4">
          <w:pPr>
            <w:pStyle w:val="Verzeichnis3"/>
            <w:tabs>
              <w:tab w:val="right" w:leader="dot" w:pos="9062"/>
            </w:tabs>
            <w:rPr>
              <w:rFonts w:eastAsiaTheme="minorEastAsia" w:cstheme="minorBidi"/>
              <w:noProof/>
              <w:lang w:val="en-GB" w:eastAsia="en-GB"/>
            </w:rPr>
          </w:pPr>
          <w:hyperlink w:anchor="_Toc452714988" w:history="1">
            <w:r w:rsidRPr="00583560">
              <w:rPr>
                <w:rStyle w:val="Hyperlink"/>
                <w:noProof/>
              </w:rPr>
              <w:t>12.2.1 FlipAgainServer</w:t>
            </w:r>
            <w:r>
              <w:rPr>
                <w:noProof/>
                <w:webHidden/>
              </w:rPr>
              <w:tab/>
            </w:r>
            <w:r>
              <w:rPr>
                <w:noProof/>
                <w:webHidden/>
              </w:rPr>
              <w:fldChar w:fldCharType="begin"/>
            </w:r>
            <w:r>
              <w:rPr>
                <w:noProof/>
                <w:webHidden/>
              </w:rPr>
              <w:instrText xml:space="preserve"> PAGEREF _Toc452714988 \h </w:instrText>
            </w:r>
            <w:r>
              <w:rPr>
                <w:noProof/>
                <w:webHidden/>
              </w:rPr>
            </w:r>
            <w:r>
              <w:rPr>
                <w:noProof/>
                <w:webHidden/>
              </w:rPr>
              <w:fldChar w:fldCharType="separate"/>
            </w:r>
            <w:r>
              <w:rPr>
                <w:noProof/>
                <w:webHidden/>
              </w:rPr>
              <w:t>24</w:t>
            </w:r>
            <w:r>
              <w:rPr>
                <w:noProof/>
                <w:webHidden/>
              </w:rPr>
              <w:fldChar w:fldCharType="end"/>
            </w:r>
          </w:hyperlink>
        </w:p>
        <w:p w14:paraId="0E7EDC80" w14:textId="77777777" w:rsidR="006A23D4" w:rsidRDefault="006A23D4">
          <w:pPr>
            <w:pStyle w:val="Verzeichnis3"/>
            <w:tabs>
              <w:tab w:val="right" w:leader="dot" w:pos="9062"/>
            </w:tabs>
            <w:rPr>
              <w:rFonts w:eastAsiaTheme="minorEastAsia" w:cstheme="minorBidi"/>
              <w:noProof/>
              <w:lang w:val="en-GB" w:eastAsia="en-GB"/>
            </w:rPr>
          </w:pPr>
          <w:hyperlink w:anchor="_Toc452714989" w:history="1">
            <w:r w:rsidRPr="00583560">
              <w:rPr>
                <w:rStyle w:val="Hyperlink"/>
                <w:noProof/>
              </w:rPr>
              <w:t>12.2.2 ServerController</w:t>
            </w:r>
            <w:r>
              <w:rPr>
                <w:noProof/>
                <w:webHidden/>
              </w:rPr>
              <w:tab/>
            </w:r>
            <w:r>
              <w:rPr>
                <w:noProof/>
                <w:webHidden/>
              </w:rPr>
              <w:fldChar w:fldCharType="begin"/>
            </w:r>
            <w:r>
              <w:rPr>
                <w:noProof/>
                <w:webHidden/>
              </w:rPr>
              <w:instrText xml:space="preserve"> PAGEREF _Toc452714989 \h </w:instrText>
            </w:r>
            <w:r>
              <w:rPr>
                <w:noProof/>
                <w:webHidden/>
              </w:rPr>
            </w:r>
            <w:r>
              <w:rPr>
                <w:noProof/>
                <w:webHidden/>
              </w:rPr>
              <w:fldChar w:fldCharType="separate"/>
            </w:r>
            <w:r>
              <w:rPr>
                <w:noProof/>
                <w:webHidden/>
              </w:rPr>
              <w:t>24</w:t>
            </w:r>
            <w:r>
              <w:rPr>
                <w:noProof/>
                <w:webHidden/>
              </w:rPr>
              <w:fldChar w:fldCharType="end"/>
            </w:r>
          </w:hyperlink>
        </w:p>
        <w:p w14:paraId="33DDC9A2" w14:textId="77777777" w:rsidR="006A23D4" w:rsidRDefault="006A23D4">
          <w:pPr>
            <w:pStyle w:val="Verzeichnis2"/>
            <w:tabs>
              <w:tab w:val="right" w:leader="dot" w:pos="9062"/>
            </w:tabs>
            <w:rPr>
              <w:rFonts w:eastAsiaTheme="minorEastAsia" w:cstheme="minorBidi"/>
              <w:noProof/>
              <w:lang w:val="en-GB" w:eastAsia="en-GB"/>
            </w:rPr>
          </w:pPr>
          <w:hyperlink w:anchor="_Toc452714990" w:history="1">
            <w:r w:rsidRPr="00583560">
              <w:rPr>
                <w:rStyle w:val="Hyperlink"/>
                <w:noProof/>
              </w:rPr>
              <w:t>12.3 .domain.</w:t>
            </w:r>
            <w:r>
              <w:rPr>
                <w:noProof/>
                <w:webHidden/>
              </w:rPr>
              <w:tab/>
            </w:r>
            <w:r>
              <w:rPr>
                <w:noProof/>
                <w:webHidden/>
              </w:rPr>
              <w:fldChar w:fldCharType="begin"/>
            </w:r>
            <w:r>
              <w:rPr>
                <w:noProof/>
                <w:webHidden/>
              </w:rPr>
              <w:instrText xml:space="preserve"> PAGEREF _Toc452714990 \h </w:instrText>
            </w:r>
            <w:r>
              <w:rPr>
                <w:noProof/>
                <w:webHidden/>
              </w:rPr>
            </w:r>
            <w:r>
              <w:rPr>
                <w:noProof/>
                <w:webHidden/>
              </w:rPr>
              <w:fldChar w:fldCharType="separate"/>
            </w:r>
            <w:r>
              <w:rPr>
                <w:noProof/>
                <w:webHidden/>
              </w:rPr>
              <w:t>25</w:t>
            </w:r>
            <w:r>
              <w:rPr>
                <w:noProof/>
                <w:webHidden/>
              </w:rPr>
              <w:fldChar w:fldCharType="end"/>
            </w:r>
          </w:hyperlink>
        </w:p>
        <w:p w14:paraId="5E8D08FE" w14:textId="77777777" w:rsidR="006A23D4" w:rsidRDefault="006A23D4">
          <w:pPr>
            <w:pStyle w:val="Verzeichnis3"/>
            <w:tabs>
              <w:tab w:val="right" w:leader="dot" w:pos="9062"/>
            </w:tabs>
            <w:rPr>
              <w:rFonts w:eastAsiaTheme="minorEastAsia" w:cstheme="minorBidi"/>
              <w:noProof/>
              <w:lang w:val="en-GB" w:eastAsia="en-GB"/>
            </w:rPr>
          </w:pPr>
          <w:hyperlink w:anchor="_Toc452714991" w:history="1">
            <w:r w:rsidRPr="00583560">
              <w:rPr>
                <w:rStyle w:val="Hyperlink"/>
                <w:noProof/>
              </w:rPr>
              <w:t>12.3.1 DBManager</w:t>
            </w:r>
            <w:r>
              <w:rPr>
                <w:noProof/>
                <w:webHidden/>
              </w:rPr>
              <w:tab/>
            </w:r>
            <w:r>
              <w:rPr>
                <w:noProof/>
                <w:webHidden/>
              </w:rPr>
              <w:fldChar w:fldCharType="begin"/>
            </w:r>
            <w:r>
              <w:rPr>
                <w:noProof/>
                <w:webHidden/>
              </w:rPr>
              <w:instrText xml:space="preserve"> PAGEREF _Toc452714991 \h </w:instrText>
            </w:r>
            <w:r>
              <w:rPr>
                <w:noProof/>
                <w:webHidden/>
              </w:rPr>
            </w:r>
            <w:r>
              <w:rPr>
                <w:noProof/>
                <w:webHidden/>
              </w:rPr>
              <w:fldChar w:fldCharType="separate"/>
            </w:r>
            <w:r>
              <w:rPr>
                <w:noProof/>
                <w:webHidden/>
              </w:rPr>
              <w:t>25</w:t>
            </w:r>
            <w:r>
              <w:rPr>
                <w:noProof/>
                <w:webHidden/>
              </w:rPr>
              <w:fldChar w:fldCharType="end"/>
            </w:r>
          </w:hyperlink>
        </w:p>
        <w:p w14:paraId="639EDA81" w14:textId="77777777" w:rsidR="006A23D4" w:rsidRDefault="006A23D4">
          <w:pPr>
            <w:pStyle w:val="Verzeichnis3"/>
            <w:tabs>
              <w:tab w:val="right" w:leader="dot" w:pos="9062"/>
            </w:tabs>
            <w:rPr>
              <w:rFonts w:eastAsiaTheme="minorEastAsia" w:cstheme="minorBidi"/>
              <w:noProof/>
              <w:lang w:val="en-GB" w:eastAsia="en-GB"/>
            </w:rPr>
          </w:pPr>
          <w:hyperlink w:anchor="_Toc452714992" w:history="1">
            <w:r w:rsidRPr="00583560">
              <w:rPr>
                <w:rStyle w:val="Hyperlink"/>
                <w:noProof/>
              </w:rPr>
              <w:t>12.3.2 Allgemeine Klassen</w:t>
            </w:r>
            <w:r>
              <w:rPr>
                <w:noProof/>
                <w:webHidden/>
              </w:rPr>
              <w:tab/>
            </w:r>
            <w:r>
              <w:rPr>
                <w:noProof/>
                <w:webHidden/>
              </w:rPr>
              <w:fldChar w:fldCharType="begin"/>
            </w:r>
            <w:r>
              <w:rPr>
                <w:noProof/>
                <w:webHidden/>
              </w:rPr>
              <w:instrText xml:space="preserve"> PAGEREF _Toc452714992 \h </w:instrText>
            </w:r>
            <w:r>
              <w:rPr>
                <w:noProof/>
                <w:webHidden/>
              </w:rPr>
            </w:r>
            <w:r>
              <w:rPr>
                <w:noProof/>
                <w:webHidden/>
              </w:rPr>
              <w:fldChar w:fldCharType="separate"/>
            </w:r>
            <w:r>
              <w:rPr>
                <w:noProof/>
                <w:webHidden/>
              </w:rPr>
              <w:t>25</w:t>
            </w:r>
            <w:r>
              <w:rPr>
                <w:noProof/>
                <w:webHidden/>
              </w:rPr>
              <w:fldChar w:fldCharType="end"/>
            </w:r>
          </w:hyperlink>
        </w:p>
        <w:p w14:paraId="603165B9" w14:textId="77777777" w:rsidR="006A23D4" w:rsidRDefault="006A23D4">
          <w:pPr>
            <w:pStyle w:val="Verzeichnis3"/>
            <w:tabs>
              <w:tab w:val="right" w:leader="dot" w:pos="9062"/>
            </w:tabs>
            <w:rPr>
              <w:rFonts w:eastAsiaTheme="minorEastAsia" w:cstheme="minorBidi"/>
              <w:noProof/>
              <w:lang w:val="en-GB" w:eastAsia="en-GB"/>
            </w:rPr>
          </w:pPr>
          <w:hyperlink w:anchor="_Toc452714993" w:history="1">
            <w:r w:rsidRPr="00583560">
              <w:rPr>
                <w:rStyle w:val="Hyperlink"/>
                <w:noProof/>
              </w:rPr>
              <w:t>12.3.3 Klassendiagramm</w:t>
            </w:r>
            <w:r>
              <w:rPr>
                <w:noProof/>
                <w:webHidden/>
              </w:rPr>
              <w:tab/>
            </w:r>
            <w:r>
              <w:rPr>
                <w:noProof/>
                <w:webHidden/>
              </w:rPr>
              <w:fldChar w:fldCharType="begin"/>
            </w:r>
            <w:r>
              <w:rPr>
                <w:noProof/>
                <w:webHidden/>
              </w:rPr>
              <w:instrText xml:space="preserve"> PAGEREF _Toc452714993 \h </w:instrText>
            </w:r>
            <w:r>
              <w:rPr>
                <w:noProof/>
                <w:webHidden/>
              </w:rPr>
            </w:r>
            <w:r>
              <w:rPr>
                <w:noProof/>
                <w:webHidden/>
              </w:rPr>
              <w:fldChar w:fldCharType="separate"/>
            </w:r>
            <w:r>
              <w:rPr>
                <w:noProof/>
                <w:webHidden/>
              </w:rPr>
              <w:t>26</w:t>
            </w:r>
            <w:r>
              <w:rPr>
                <w:noProof/>
                <w:webHidden/>
              </w:rPr>
              <w:fldChar w:fldCharType="end"/>
            </w:r>
          </w:hyperlink>
        </w:p>
        <w:p w14:paraId="62184265" w14:textId="77777777" w:rsidR="006A23D4" w:rsidRDefault="006A23D4">
          <w:pPr>
            <w:pStyle w:val="Verzeichnis1"/>
            <w:tabs>
              <w:tab w:val="right" w:leader="dot" w:pos="9062"/>
            </w:tabs>
            <w:rPr>
              <w:rFonts w:eastAsiaTheme="minorEastAsia" w:cstheme="minorBidi"/>
              <w:noProof/>
              <w:lang w:val="en-GB" w:eastAsia="en-GB"/>
            </w:rPr>
          </w:pPr>
          <w:hyperlink w:anchor="_Toc452714994" w:history="1">
            <w:r w:rsidRPr="00583560">
              <w:rPr>
                <w:rStyle w:val="Hyperlink"/>
                <w:noProof/>
              </w:rPr>
              <w:t>13. Shared.messaging</w:t>
            </w:r>
            <w:r>
              <w:rPr>
                <w:noProof/>
                <w:webHidden/>
              </w:rPr>
              <w:tab/>
            </w:r>
            <w:r>
              <w:rPr>
                <w:noProof/>
                <w:webHidden/>
              </w:rPr>
              <w:fldChar w:fldCharType="begin"/>
            </w:r>
            <w:r>
              <w:rPr>
                <w:noProof/>
                <w:webHidden/>
              </w:rPr>
              <w:instrText xml:space="preserve"> PAGEREF _Toc452714994 \h </w:instrText>
            </w:r>
            <w:r>
              <w:rPr>
                <w:noProof/>
                <w:webHidden/>
              </w:rPr>
            </w:r>
            <w:r>
              <w:rPr>
                <w:noProof/>
                <w:webHidden/>
              </w:rPr>
              <w:fldChar w:fldCharType="separate"/>
            </w:r>
            <w:r>
              <w:rPr>
                <w:noProof/>
                <w:webHidden/>
              </w:rPr>
              <w:t>27</w:t>
            </w:r>
            <w:r>
              <w:rPr>
                <w:noProof/>
                <w:webHidden/>
              </w:rPr>
              <w:fldChar w:fldCharType="end"/>
            </w:r>
          </w:hyperlink>
        </w:p>
        <w:p w14:paraId="57B814E0" w14:textId="77777777" w:rsidR="006A23D4" w:rsidRDefault="006A23D4">
          <w:pPr>
            <w:pStyle w:val="Verzeichnis3"/>
            <w:tabs>
              <w:tab w:val="right" w:leader="dot" w:pos="9062"/>
            </w:tabs>
            <w:rPr>
              <w:rFonts w:eastAsiaTheme="minorEastAsia" w:cstheme="minorBidi"/>
              <w:noProof/>
              <w:lang w:val="en-GB" w:eastAsia="en-GB"/>
            </w:rPr>
          </w:pPr>
          <w:hyperlink w:anchor="_Toc452714995" w:history="1">
            <w:r w:rsidRPr="00583560">
              <w:rPr>
                <w:rStyle w:val="Hyperlink"/>
                <w:noProof/>
              </w:rPr>
              <w:t>13.1.1 EndPoint</w:t>
            </w:r>
            <w:r>
              <w:rPr>
                <w:noProof/>
                <w:webHidden/>
              </w:rPr>
              <w:tab/>
            </w:r>
            <w:r>
              <w:rPr>
                <w:noProof/>
                <w:webHidden/>
              </w:rPr>
              <w:fldChar w:fldCharType="begin"/>
            </w:r>
            <w:r>
              <w:rPr>
                <w:noProof/>
                <w:webHidden/>
              </w:rPr>
              <w:instrText xml:space="preserve"> PAGEREF _Toc452714995 \h </w:instrText>
            </w:r>
            <w:r>
              <w:rPr>
                <w:noProof/>
                <w:webHidden/>
              </w:rPr>
            </w:r>
            <w:r>
              <w:rPr>
                <w:noProof/>
                <w:webHidden/>
              </w:rPr>
              <w:fldChar w:fldCharType="separate"/>
            </w:r>
            <w:r>
              <w:rPr>
                <w:noProof/>
                <w:webHidden/>
              </w:rPr>
              <w:t>27</w:t>
            </w:r>
            <w:r>
              <w:rPr>
                <w:noProof/>
                <w:webHidden/>
              </w:rPr>
              <w:fldChar w:fldCharType="end"/>
            </w:r>
          </w:hyperlink>
        </w:p>
        <w:p w14:paraId="4C05BCB3" w14:textId="77777777" w:rsidR="006A23D4" w:rsidRDefault="006A23D4">
          <w:pPr>
            <w:pStyle w:val="Verzeichnis3"/>
            <w:tabs>
              <w:tab w:val="right" w:leader="dot" w:pos="9062"/>
            </w:tabs>
            <w:rPr>
              <w:rFonts w:eastAsiaTheme="minorEastAsia" w:cstheme="minorBidi"/>
              <w:noProof/>
              <w:lang w:val="en-GB" w:eastAsia="en-GB"/>
            </w:rPr>
          </w:pPr>
          <w:hyperlink w:anchor="_Toc452714996" w:history="1">
            <w:r w:rsidRPr="00583560">
              <w:rPr>
                <w:rStyle w:val="Hyperlink"/>
                <w:noProof/>
              </w:rPr>
              <w:t>13.1.2 Server/ClientMessager</w:t>
            </w:r>
            <w:r>
              <w:rPr>
                <w:noProof/>
                <w:webHidden/>
              </w:rPr>
              <w:tab/>
            </w:r>
            <w:r>
              <w:rPr>
                <w:noProof/>
                <w:webHidden/>
              </w:rPr>
              <w:fldChar w:fldCharType="begin"/>
            </w:r>
            <w:r>
              <w:rPr>
                <w:noProof/>
                <w:webHidden/>
              </w:rPr>
              <w:instrText xml:space="preserve"> PAGEREF _Toc452714996 \h </w:instrText>
            </w:r>
            <w:r>
              <w:rPr>
                <w:noProof/>
                <w:webHidden/>
              </w:rPr>
            </w:r>
            <w:r>
              <w:rPr>
                <w:noProof/>
                <w:webHidden/>
              </w:rPr>
              <w:fldChar w:fldCharType="separate"/>
            </w:r>
            <w:r>
              <w:rPr>
                <w:noProof/>
                <w:webHidden/>
              </w:rPr>
              <w:t>27</w:t>
            </w:r>
            <w:r>
              <w:rPr>
                <w:noProof/>
                <w:webHidden/>
              </w:rPr>
              <w:fldChar w:fldCharType="end"/>
            </w:r>
          </w:hyperlink>
        </w:p>
        <w:p w14:paraId="13250B60" w14:textId="77777777" w:rsidR="006A23D4" w:rsidRDefault="006A23D4">
          <w:pPr>
            <w:pStyle w:val="Verzeichnis3"/>
            <w:tabs>
              <w:tab w:val="right" w:leader="dot" w:pos="9062"/>
            </w:tabs>
            <w:rPr>
              <w:rFonts w:eastAsiaTheme="minorEastAsia" w:cstheme="minorBidi"/>
              <w:noProof/>
              <w:lang w:val="en-GB" w:eastAsia="en-GB"/>
            </w:rPr>
          </w:pPr>
          <w:hyperlink w:anchor="_Toc452714997" w:history="1">
            <w:r w:rsidRPr="00583560">
              <w:rPr>
                <w:rStyle w:val="Hyperlink"/>
                <w:noProof/>
                <w:lang w:val="fr-CH"/>
              </w:rPr>
              <w:t>13.1.3 Server/ClientConsumer</w:t>
            </w:r>
            <w:r>
              <w:rPr>
                <w:noProof/>
                <w:webHidden/>
              </w:rPr>
              <w:tab/>
            </w:r>
            <w:r>
              <w:rPr>
                <w:noProof/>
                <w:webHidden/>
              </w:rPr>
              <w:fldChar w:fldCharType="begin"/>
            </w:r>
            <w:r>
              <w:rPr>
                <w:noProof/>
                <w:webHidden/>
              </w:rPr>
              <w:instrText xml:space="preserve"> PAGEREF _Toc452714997 \h </w:instrText>
            </w:r>
            <w:r>
              <w:rPr>
                <w:noProof/>
                <w:webHidden/>
              </w:rPr>
            </w:r>
            <w:r>
              <w:rPr>
                <w:noProof/>
                <w:webHidden/>
              </w:rPr>
              <w:fldChar w:fldCharType="separate"/>
            </w:r>
            <w:r>
              <w:rPr>
                <w:noProof/>
                <w:webHidden/>
              </w:rPr>
              <w:t>27</w:t>
            </w:r>
            <w:r>
              <w:rPr>
                <w:noProof/>
                <w:webHidden/>
              </w:rPr>
              <w:fldChar w:fldCharType="end"/>
            </w:r>
          </w:hyperlink>
        </w:p>
        <w:p w14:paraId="0F322E61" w14:textId="77777777" w:rsidR="006A23D4" w:rsidRDefault="006A23D4">
          <w:pPr>
            <w:pStyle w:val="Verzeichnis3"/>
            <w:tabs>
              <w:tab w:val="right" w:leader="dot" w:pos="9062"/>
            </w:tabs>
            <w:rPr>
              <w:rFonts w:eastAsiaTheme="minorEastAsia" w:cstheme="minorBidi"/>
              <w:noProof/>
              <w:lang w:val="en-GB" w:eastAsia="en-GB"/>
            </w:rPr>
          </w:pPr>
          <w:hyperlink w:anchor="_Toc452714998" w:history="1">
            <w:r w:rsidRPr="00583560">
              <w:rPr>
                <w:rStyle w:val="Hyperlink"/>
                <w:noProof/>
                <w:lang w:val="fr-CH"/>
              </w:rPr>
              <w:t>13.1.4 Server/ClientProducer</w:t>
            </w:r>
            <w:r>
              <w:rPr>
                <w:noProof/>
                <w:webHidden/>
              </w:rPr>
              <w:tab/>
            </w:r>
            <w:r>
              <w:rPr>
                <w:noProof/>
                <w:webHidden/>
              </w:rPr>
              <w:fldChar w:fldCharType="begin"/>
            </w:r>
            <w:r>
              <w:rPr>
                <w:noProof/>
                <w:webHidden/>
              </w:rPr>
              <w:instrText xml:space="preserve"> PAGEREF _Toc452714998 \h </w:instrText>
            </w:r>
            <w:r>
              <w:rPr>
                <w:noProof/>
                <w:webHidden/>
              </w:rPr>
            </w:r>
            <w:r>
              <w:rPr>
                <w:noProof/>
                <w:webHidden/>
              </w:rPr>
              <w:fldChar w:fldCharType="separate"/>
            </w:r>
            <w:r>
              <w:rPr>
                <w:noProof/>
                <w:webHidden/>
              </w:rPr>
              <w:t>28</w:t>
            </w:r>
            <w:r>
              <w:rPr>
                <w:noProof/>
                <w:webHidden/>
              </w:rPr>
              <w:fldChar w:fldCharType="end"/>
            </w:r>
          </w:hyperlink>
        </w:p>
        <w:p w14:paraId="132A042D" w14:textId="77777777" w:rsidR="006A23D4" w:rsidRDefault="006A23D4">
          <w:pPr>
            <w:pStyle w:val="Verzeichnis3"/>
            <w:tabs>
              <w:tab w:val="right" w:leader="dot" w:pos="9062"/>
            </w:tabs>
            <w:rPr>
              <w:rFonts w:eastAsiaTheme="minorEastAsia" w:cstheme="minorBidi"/>
              <w:noProof/>
              <w:lang w:val="en-GB" w:eastAsia="en-GB"/>
            </w:rPr>
          </w:pPr>
          <w:hyperlink w:anchor="_Toc452714999" w:history="1">
            <w:r w:rsidRPr="00583560">
              <w:rPr>
                <w:rStyle w:val="Hyperlink"/>
                <w:noProof/>
                <w:lang w:eastAsia="de-CH"/>
              </w:rPr>
              <w:t>13.1.5</w:t>
            </w:r>
            <w:r w:rsidRPr="00583560">
              <w:rPr>
                <w:rStyle w:val="Hyperlink"/>
                <w:noProof/>
              </w:rPr>
              <w:t xml:space="preserve"> Klassendiagramm</w:t>
            </w:r>
            <w:r>
              <w:rPr>
                <w:noProof/>
                <w:webHidden/>
              </w:rPr>
              <w:tab/>
            </w:r>
            <w:r>
              <w:rPr>
                <w:noProof/>
                <w:webHidden/>
              </w:rPr>
              <w:fldChar w:fldCharType="begin"/>
            </w:r>
            <w:r>
              <w:rPr>
                <w:noProof/>
                <w:webHidden/>
              </w:rPr>
              <w:instrText xml:space="preserve"> PAGEREF _Toc452714999 \h </w:instrText>
            </w:r>
            <w:r>
              <w:rPr>
                <w:noProof/>
                <w:webHidden/>
              </w:rPr>
            </w:r>
            <w:r>
              <w:rPr>
                <w:noProof/>
                <w:webHidden/>
              </w:rPr>
              <w:fldChar w:fldCharType="separate"/>
            </w:r>
            <w:r>
              <w:rPr>
                <w:noProof/>
                <w:webHidden/>
              </w:rPr>
              <w:t>29</w:t>
            </w:r>
            <w:r>
              <w:rPr>
                <w:noProof/>
                <w:webHidden/>
              </w:rPr>
              <w:fldChar w:fldCharType="end"/>
            </w:r>
          </w:hyperlink>
        </w:p>
        <w:p w14:paraId="4DEEEA05" w14:textId="77777777" w:rsidR="006A23D4" w:rsidRDefault="006A23D4">
          <w:pPr>
            <w:pStyle w:val="Verzeichnis1"/>
            <w:tabs>
              <w:tab w:val="right" w:leader="dot" w:pos="9062"/>
            </w:tabs>
            <w:rPr>
              <w:rFonts w:eastAsiaTheme="minorEastAsia" w:cstheme="minorBidi"/>
              <w:noProof/>
              <w:lang w:val="en-GB" w:eastAsia="en-GB"/>
            </w:rPr>
          </w:pPr>
          <w:hyperlink w:anchor="_Toc452715000" w:history="1">
            <w:r w:rsidRPr="00583560">
              <w:rPr>
                <w:rStyle w:val="Hyperlink"/>
                <w:noProof/>
              </w:rPr>
              <w:t>14. Eingesetzte Pattern</w:t>
            </w:r>
            <w:r>
              <w:rPr>
                <w:noProof/>
                <w:webHidden/>
              </w:rPr>
              <w:tab/>
            </w:r>
            <w:r>
              <w:rPr>
                <w:noProof/>
                <w:webHidden/>
              </w:rPr>
              <w:fldChar w:fldCharType="begin"/>
            </w:r>
            <w:r>
              <w:rPr>
                <w:noProof/>
                <w:webHidden/>
              </w:rPr>
              <w:instrText xml:space="preserve"> PAGEREF _Toc452715000 \h </w:instrText>
            </w:r>
            <w:r>
              <w:rPr>
                <w:noProof/>
                <w:webHidden/>
              </w:rPr>
            </w:r>
            <w:r>
              <w:rPr>
                <w:noProof/>
                <w:webHidden/>
              </w:rPr>
              <w:fldChar w:fldCharType="separate"/>
            </w:r>
            <w:r>
              <w:rPr>
                <w:noProof/>
                <w:webHidden/>
              </w:rPr>
              <w:t>30</w:t>
            </w:r>
            <w:r>
              <w:rPr>
                <w:noProof/>
                <w:webHidden/>
              </w:rPr>
              <w:fldChar w:fldCharType="end"/>
            </w:r>
          </w:hyperlink>
        </w:p>
        <w:p w14:paraId="61949A15" w14:textId="77777777" w:rsidR="006A23D4" w:rsidRDefault="006A23D4">
          <w:pPr>
            <w:pStyle w:val="Verzeichnis2"/>
            <w:tabs>
              <w:tab w:val="right" w:leader="dot" w:pos="9062"/>
            </w:tabs>
            <w:rPr>
              <w:rFonts w:eastAsiaTheme="minorEastAsia" w:cstheme="minorBidi"/>
              <w:noProof/>
              <w:lang w:val="en-GB" w:eastAsia="en-GB"/>
            </w:rPr>
          </w:pPr>
          <w:hyperlink w:anchor="_Toc452715001" w:history="1">
            <w:r w:rsidRPr="00583560">
              <w:rPr>
                <w:rStyle w:val="Hyperlink"/>
                <w:noProof/>
              </w:rPr>
              <w:t>14.1 Singleton</w:t>
            </w:r>
            <w:r>
              <w:rPr>
                <w:noProof/>
                <w:webHidden/>
              </w:rPr>
              <w:tab/>
            </w:r>
            <w:r>
              <w:rPr>
                <w:noProof/>
                <w:webHidden/>
              </w:rPr>
              <w:fldChar w:fldCharType="begin"/>
            </w:r>
            <w:r>
              <w:rPr>
                <w:noProof/>
                <w:webHidden/>
              </w:rPr>
              <w:instrText xml:space="preserve"> PAGEREF _Toc452715001 \h </w:instrText>
            </w:r>
            <w:r>
              <w:rPr>
                <w:noProof/>
                <w:webHidden/>
              </w:rPr>
            </w:r>
            <w:r>
              <w:rPr>
                <w:noProof/>
                <w:webHidden/>
              </w:rPr>
              <w:fldChar w:fldCharType="separate"/>
            </w:r>
            <w:r>
              <w:rPr>
                <w:noProof/>
                <w:webHidden/>
              </w:rPr>
              <w:t>30</w:t>
            </w:r>
            <w:r>
              <w:rPr>
                <w:noProof/>
                <w:webHidden/>
              </w:rPr>
              <w:fldChar w:fldCharType="end"/>
            </w:r>
          </w:hyperlink>
        </w:p>
        <w:p w14:paraId="1CE7F06C" w14:textId="77777777" w:rsidR="006A23D4" w:rsidRDefault="006A23D4">
          <w:pPr>
            <w:pStyle w:val="Verzeichnis2"/>
            <w:tabs>
              <w:tab w:val="right" w:leader="dot" w:pos="9062"/>
            </w:tabs>
            <w:rPr>
              <w:rFonts w:eastAsiaTheme="minorEastAsia" w:cstheme="minorBidi"/>
              <w:noProof/>
              <w:lang w:val="en-GB" w:eastAsia="en-GB"/>
            </w:rPr>
          </w:pPr>
          <w:hyperlink w:anchor="_Toc452715002" w:history="1">
            <w:r w:rsidRPr="00583560">
              <w:rPr>
                <w:rStyle w:val="Hyperlink"/>
                <w:noProof/>
                <w:lang w:val="en-US"/>
              </w:rPr>
              <w:t>14.2 Low Coupling und High Cohesion</w:t>
            </w:r>
            <w:r>
              <w:rPr>
                <w:noProof/>
                <w:webHidden/>
              </w:rPr>
              <w:tab/>
            </w:r>
            <w:r>
              <w:rPr>
                <w:noProof/>
                <w:webHidden/>
              </w:rPr>
              <w:fldChar w:fldCharType="begin"/>
            </w:r>
            <w:r>
              <w:rPr>
                <w:noProof/>
                <w:webHidden/>
              </w:rPr>
              <w:instrText xml:space="preserve"> PAGEREF _Toc452715002 \h </w:instrText>
            </w:r>
            <w:r>
              <w:rPr>
                <w:noProof/>
                <w:webHidden/>
              </w:rPr>
            </w:r>
            <w:r>
              <w:rPr>
                <w:noProof/>
                <w:webHidden/>
              </w:rPr>
              <w:fldChar w:fldCharType="separate"/>
            </w:r>
            <w:r>
              <w:rPr>
                <w:noProof/>
                <w:webHidden/>
              </w:rPr>
              <w:t>30</w:t>
            </w:r>
            <w:r>
              <w:rPr>
                <w:noProof/>
                <w:webHidden/>
              </w:rPr>
              <w:fldChar w:fldCharType="end"/>
            </w:r>
          </w:hyperlink>
        </w:p>
        <w:p w14:paraId="08FF1C14" w14:textId="77777777" w:rsidR="006A23D4" w:rsidRDefault="006A23D4">
          <w:pPr>
            <w:pStyle w:val="Verzeichnis1"/>
            <w:tabs>
              <w:tab w:val="right" w:leader="dot" w:pos="9062"/>
            </w:tabs>
            <w:rPr>
              <w:rFonts w:eastAsiaTheme="minorEastAsia" w:cstheme="minorBidi"/>
              <w:noProof/>
              <w:lang w:val="en-GB" w:eastAsia="en-GB"/>
            </w:rPr>
          </w:pPr>
          <w:hyperlink w:anchor="_Toc452715003" w:history="1">
            <w:r w:rsidRPr="00583560">
              <w:rPr>
                <w:rStyle w:val="Hyperlink"/>
                <w:noProof/>
              </w:rPr>
              <w:t>15. Prozesse und Threads</w:t>
            </w:r>
            <w:r>
              <w:rPr>
                <w:noProof/>
                <w:webHidden/>
              </w:rPr>
              <w:tab/>
            </w:r>
            <w:r>
              <w:rPr>
                <w:noProof/>
                <w:webHidden/>
              </w:rPr>
              <w:fldChar w:fldCharType="begin"/>
            </w:r>
            <w:r>
              <w:rPr>
                <w:noProof/>
                <w:webHidden/>
              </w:rPr>
              <w:instrText xml:space="preserve"> PAGEREF _Toc452715003 \h </w:instrText>
            </w:r>
            <w:r>
              <w:rPr>
                <w:noProof/>
                <w:webHidden/>
              </w:rPr>
            </w:r>
            <w:r>
              <w:rPr>
                <w:noProof/>
                <w:webHidden/>
              </w:rPr>
              <w:fldChar w:fldCharType="separate"/>
            </w:r>
            <w:r>
              <w:rPr>
                <w:noProof/>
                <w:webHidden/>
              </w:rPr>
              <w:t>31</w:t>
            </w:r>
            <w:r>
              <w:rPr>
                <w:noProof/>
                <w:webHidden/>
              </w:rPr>
              <w:fldChar w:fldCharType="end"/>
            </w:r>
          </w:hyperlink>
        </w:p>
        <w:p w14:paraId="3DE4F1A0" w14:textId="77777777" w:rsidR="006A23D4" w:rsidRDefault="006A23D4">
          <w:pPr>
            <w:pStyle w:val="Verzeichnis2"/>
            <w:tabs>
              <w:tab w:val="right" w:leader="dot" w:pos="9062"/>
            </w:tabs>
            <w:rPr>
              <w:rFonts w:eastAsiaTheme="minorEastAsia" w:cstheme="minorBidi"/>
              <w:noProof/>
              <w:lang w:val="en-GB" w:eastAsia="en-GB"/>
            </w:rPr>
          </w:pPr>
          <w:hyperlink w:anchor="_Toc452715004" w:history="1">
            <w:r w:rsidRPr="00583560">
              <w:rPr>
                <w:rStyle w:val="Hyperlink"/>
                <w:noProof/>
              </w:rPr>
              <w:t>15.1 Login Prozess</w:t>
            </w:r>
            <w:r>
              <w:rPr>
                <w:noProof/>
                <w:webHidden/>
              </w:rPr>
              <w:tab/>
            </w:r>
            <w:r>
              <w:rPr>
                <w:noProof/>
                <w:webHidden/>
              </w:rPr>
              <w:fldChar w:fldCharType="begin"/>
            </w:r>
            <w:r>
              <w:rPr>
                <w:noProof/>
                <w:webHidden/>
              </w:rPr>
              <w:instrText xml:space="preserve"> PAGEREF _Toc452715004 \h </w:instrText>
            </w:r>
            <w:r>
              <w:rPr>
                <w:noProof/>
                <w:webHidden/>
              </w:rPr>
            </w:r>
            <w:r>
              <w:rPr>
                <w:noProof/>
                <w:webHidden/>
              </w:rPr>
              <w:fldChar w:fldCharType="separate"/>
            </w:r>
            <w:r>
              <w:rPr>
                <w:noProof/>
                <w:webHidden/>
              </w:rPr>
              <w:t>31</w:t>
            </w:r>
            <w:r>
              <w:rPr>
                <w:noProof/>
                <w:webHidden/>
              </w:rPr>
              <w:fldChar w:fldCharType="end"/>
            </w:r>
          </w:hyperlink>
        </w:p>
        <w:p w14:paraId="1316501C" w14:textId="77777777" w:rsidR="006A23D4" w:rsidRDefault="006A23D4">
          <w:pPr>
            <w:pStyle w:val="Verzeichnis2"/>
            <w:tabs>
              <w:tab w:val="right" w:leader="dot" w:pos="9062"/>
            </w:tabs>
            <w:rPr>
              <w:rFonts w:eastAsiaTheme="minorEastAsia" w:cstheme="minorBidi"/>
              <w:noProof/>
              <w:lang w:val="en-GB" w:eastAsia="en-GB"/>
            </w:rPr>
          </w:pPr>
          <w:hyperlink w:anchor="_Toc452715005" w:history="1">
            <w:r w:rsidRPr="00583560">
              <w:rPr>
                <w:rStyle w:val="Hyperlink"/>
                <w:noProof/>
              </w:rPr>
              <w:t>15.2 Bundle erstellen</w:t>
            </w:r>
            <w:r>
              <w:rPr>
                <w:noProof/>
                <w:webHidden/>
              </w:rPr>
              <w:tab/>
            </w:r>
            <w:r>
              <w:rPr>
                <w:noProof/>
                <w:webHidden/>
              </w:rPr>
              <w:fldChar w:fldCharType="begin"/>
            </w:r>
            <w:r>
              <w:rPr>
                <w:noProof/>
                <w:webHidden/>
              </w:rPr>
              <w:instrText xml:space="preserve"> PAGEREF _Toc452715005 \h </w:instrText>
            </w:r>
            <w:r>
              <w:rPr>
                <w:noProof/>
                <w:webHidden/>
              </w:rPr>
            </w:r>
            <w:r>
              <w:rPr>
                <w:noProof/>
                <w:webHidden/>
              </w:rPr>
              <w:fldChar w:fldCharType="separate"/>
            </w:r>
            <w:r>
              <w:rPr>
                <w:noProof/>
                <w:webHidden/>
              </w:rPr>
              <w:t>31</w:t>
            </w:r>
            <w:r>
              <w:rPr>
                <w:noProof/>
                <w:webHidden/>
              </w:rPr>
              <w:fldChar w:fldCharType="end"/>
            </w:r>
          </w:hyperlink>
        </w:p>
        <w:p w14:paraId="5A0BF280" w14:textId="77777777" w:rsidR="006A23D4" w:rsidRDefault="006A23D4">
          <w:pPr>
            <w:pStyle w:val="Verzeichnis1"/>
            <w:tabs>
              <w:tab w:val="right" w:leader="dot" w:pos="9062"/>
            </w:tabs>
            <w:rPr>
              <w:rFonts w:eastAsiaTheme="minorEastAsia" w:cstheme="minorBidi"/>
              <w:noProof/>
              <w:lang w:val="en-GB" w:eastAsia="en-GB"/>
            </w:rPr>
          </w:pPr>
          <w:hyperlink w:anchor="_Toc452715006" w:history="1">
            <w:r w:rsidRPr="00583560">
              <w:rPr>
                <w:rStyle w:val="Hyperlink"/>
                <w:noProof/>
              </w:rPr>
              <w:t>16. Designentscheidungen/Überlegungen</w:t>
            </w:r>
            <w:r>
              <w:rPr>
                <w:noProof/>
                <w:webHidden/>
              </w:rPr>
              <w:tab/>
            </w:r>
            <w:r>
              <w:rPr>
                <w:noProof/>
                <w:webHidden/>
              </w:rPr>
              <w:fldChar w:fldCharType="begin"/>
            </w:r>
            <w:r>
              <w:rPr>
                <w:noProof/>
                <w:webHidden/>
              </w:rPr>
              <w:instrText xml:space="preserve"> PAGEREF _Toc452715006 \h </w:instrText>
            </w:r>
            <w:r>
              <w:rPr>
                <w:noProof/>
                <w:webHidden/>
              </w:rPr>
            </w:r>
            <w:r>
              <w:rPr>
                <w:noProof/>
                <w:webHidden/>
              </w:rPr>
              <w:fldChar w:fldCharType="separate"/>
            </w:r>
            <w:r>
              <w:rPr>
                <w:noProof/>
                <w:webHidden/>
              </w:rPr>
              <w:t>32</w:t>
            </w:r>
            <w:r>
              <w:rPr>
                <w:noProof/>
                <w:webHidden/>
              </w:rPr>
              <w:fldChar w:fldCharType="end"/>
            </w:r>
          </w:hyperlink>
        </w:p>
        <w:p w14:paraId="1762F869" w14:textId="77777777" w:rsidR="006A23D4" w:rsidRDefault="006A23D4">
          <w:pPr>
            <w:pStyle w:val="Verzeichnis2"/>
            <w:tabs>
              <w:tab w:val="right" w:leader="dot" w:pos="9062"/>
            </w:tabs>
            <w:rPr>
              <w:rFonts w:eastAsiaTheme="minorEastAsia" w:cstheme="minorBidi"/>
              <w:noProof/>
              <w:lang w:val="en-GB" w:eastAsia="en-GB"/>
            </w:rPr>
          </w:pPr>
          <w:hyperlink w:anchor="_Toc452715007" w:history="1">
            <w:r w:rsidRPr="00583560">
              <w:rPr>
                <w:rStyle w:val="Hyperlink"/>
                <w:noProof/>
              </w:rPr>
              <w:t>16.1 Authentifizierung</w:t>
            </w:r>
            <w:r>
              <w:rPr>
                <w:noProof/>
                <w:webHidden/>
              </w:rPr>
              <w:tab/>
            </w:r>
            <w:r>
              <w:rPr>
                <w:noProof/>
                <w:webHidden/>
              </w:rPr>
              <w:fldChar w:fldCharType="begin"/>
            </w:r>
            <w:r>
              <w:rPr>
                <w:noProof/>
                <w:webHidden/>
              </w:rPr>
              <w:instrText xml:space="preserve"> PAGEREF _Toc452715007 \h </w:instrText>
            </w:r>
            <w:r>
              <w:rPr>
                <w:noProof/>
                <w:webHidden/>
              </w:rPr>
            </w:r>
            <w:r>
              <w:rPr>
                <w:noProof/>
                <w:webHidden/>
              </w:rPr>
              <w:fldChar w:fldCharType="separate"/>
            </w:r>
            <w:r>
              <w:rPr>
                <w:noProof/>
                <w:webHidden/>
              </w:rPr>
              <w:t>32</w:t>
            </w:r>
            <w:r>
              <w:rPr>
                <w:noProof/>
                <w:webHidden/>
              </w:rPr>
              <w:fldChar w:fldCharType="end"/>
            </w:r>
          </w:hyperlink>
        </w:p>
        <w:p w14:paraId="4AE09ACD" w14:textId="77777777" w:rsidR="006A23D4" w:rsidRDefault="006A23D4">
          <w:pPr>
            <w:pStyle w:val="Verzeichnis2"/>
            <w:tabs>
              <w:tab w:val="right" w:leader="dot" w:pos="9062"/>
            </w:tabs>
            <w:rPr>
              <w:rFonts w:eastAsiaTheme="minorEastAsia" w:cstheme="minorBidi"/>
              <w:noProof/>
              <w:lang w:val="en-GB" w:eastAsia="en-GB"/>
            </w:rPr>
          </w:pPr>
          <w:hyperlink w:anchor="_Toc452715008" w:history="1">
            <w:r w:rsidRPr="00583560">
              <w:rPr>
                <w:rStyle w:val="Hyperlink"/>
                <w:noProof/>
              </w:rPr>
              <w:t>16.2 Datenspeicherung</w:t>
            </w:r>
            <w:r>
              <w:rPr>
                <w:noProof/>
                <w:webHidden/>
              </w:rPr>
              <w:tab/>
            </w:r>
            <w:r>
              <w:rPr>
                <w:noProof/>
                <w:webHidden/>
              </w:rPr>
              <w:fldChar w:fldCharType="begin"/>
            </w:r>
            <w:r>
              <w:rPr>
                <w:noProof/>
                <w:webHidden/>
              </w:rPr>
              <w:instrText xml:space="preserve"> PAGEREF _Toc452715008 \h </w:instrText>
            </w:r>
            <w:r>
              <w:rPr>
                <w:noProof/>
                <w:webHidden/>
              </w:rPr>
            </w:r>
            <w:r>
              <w:rPr>
                <w:noProof/>
                <w:webHidden/>
              </w:rPr>
              <w:fldChar w:fldCharType="separate"/>
            </w:r>
            <w:r>
              <w:rPr>
                <w:noProof/>
                <w:webHidden/>
              </w:rPr>
              <w:t>32</w:t>
            </w:r>
            <w:r>
              <w:rPr>
                <w:noProof/>
                <w:webHidden/>
              </w:rPr>
              <w:fldChar w:fldCharType="end"/>
            </w:r>
          </w:hyperlink>
        </w:p>
        <w:p w14:paraId="259F8F54" w14:textId="77777777" w:rsidR="006A23D4" w:rsidRDefault="006A23D4">
          <w:pPr>
            <w:pStyle w:val="Verzeichnis1"/>
            <w:tabs>
              <w:tab w:val="right" w:leader="dot" w:pos="9062"/>
            </w:tabs>
            <w:rPr>
              <w:rFonts w:eastAsiaTheme="minorEastAsia" w:cstheme="minorBidi"/>
              <w:noProof/>
              <w:lang w:val="en-GB" w:eastAsia="en-GB"/>
            </w:rPr>
          </w:pPr>
          <w:hyperlink w:anchor="_Toc452715009" w:history="1">
            <w:r w:rsidRPr="00583560">
              <w:rPr>
                <w:rStyle w:val="Hyperlink"/>
                <w:noProof/>
              </w:rPr>
              <w:t>17. Deployment</w:t>
            </w:r>
            <w:r>
              <w:rPr>
                <w:noProof/>
                <w:webHidden/>
              </w:rPr>
              <w:tab/>
            </w:r>
            <w:r>
              <w:rPr>
                <w:noProof/>
                <w:webHidden/>
              </w:rPr>
              <w:fldChar w:fldCharType="begin"/>
            </w:r>
            <w:r>
              <w:rPr>
                <w:noProof/>
                <w:webHidden/>
              </w:rPr>
              <w:instrText xml:space="preserve"> PAGEREF _Toc452715009 \h </w:instrText>
            </w:r>
            <w:r>
              <w:rPr>
                <w:noProof/>
                <w:webHidden/>
              </w:rPr>
            </w:r>
            <w:r>
              <w:rPr>
                <w:noProof/>
                <w:webHidden/>
              </w:rPr>
              <w:fldChar w:fldCharType="separate"/>
            </w:r>
            <w:r>
              <w:rPr>
                <w:noProof/>
                <w:webHidden/>
              </w:rPr>
              <w:t>33</w:t>
            </w:r>
            <w:r>
              <w:rPr>
                <w:noProof/>
                <w:webHidden/>
              </w:rPr>
              <w:fldChar w:fldCharType="end"/>
            </w:r>
          </w:hyperlink>
        </w:p>
        <w:p w14:paraId="754A4FB8" w14:textId="77777777" w:rsidR="006A23D4" w:rsidRDefault="006A23D4">
          <w:pPr>
            <w:pStyle w:val="Verzeichnis2"/>
            <w:tabs>
              <w:tab w:val="right" w:leader="dot" w:pos="9062"/>
            </w:tabs>
            <w:rPr>
              <w:rFonts w:eastAsiaTheme="minorEastAsia" w:cstheme="minorBidi"/>
              <w:noProof/>
              <w:lang w:val="en-GB" w:eastAsia="en-GB"/>
            </w:rPr>
          </w:pPr>
          <w:hyperlink w:anchor="_Toc452715010" w:history="1">
            <w:r w:rsidRPr="00583560">
              <w:rPr>
                <w:rStyle w:val="Hyperlink"/>
                <w:noProof/>
              </w:rPr>
              <w:t>17.1 Frontend</w:t>
            </w:r>
            <w:r>
              <w:rPr>
                <w:noProof/>
                <w:webHidden/>
              </w:rPr>
              <w:tab/>
            </w:r>
            <w:r>
              <w:rPr>
                <w:noProof/>
                <w:webHidden/>
              </w:rPr>
              <w:fldChar w:fldCharType="begin"/>
            </w:r>
            <w:r>
              <w:rPr>
                <w:noProof/>
                <w:webHidden/>
              </w:rPr>
              <w:instrText xml:space="preserve"> PAGEREF _Toc452715010 \h </w:instrText>
            </w:r>
            <w:r>
              <w:rPr>
                <w:noProof/>
                <w:webHidden/>
              </w:rPr>
            </w:r>
            <w:r>
              <w:rPr>
                <w:noProof/>
                <w:webHidden/>
              </w:rPr>
              <w:fldChar w:fldCharType="separate"/>
            </w:r>
            <w:r>
              <w:rPr>
                <w:noProof/>
                <w:webHidden/>
              </w:rPr>
              <w:t>33</w:t>
            </w:r>
            <w:r>
              <w:rPr>
                <w:noProof/>
                <w:webHidden/>
              </w:rPr>
              <w:fldChar w:fldCharType="end"/>
            </w:r>
          </w:hyperlink>
        </w:p>
        <w:p w14:paraId="3EE14D9D" w14:textId="77777777" w:rsidR="006A23D4" w:rsidRDefault="006A23D4">
          <w:pPr>
            <w:pStyle w:val="Verzeichnis2"/>
            <w:tabs>
              <w:tab w:val="right" w:leader="dot" w:pos="9062"/>
            </w:tabs>
            <w:rPr>
              <w:rFonts w:eastAsiaTheme="minorEastAsia" w:cstheme="minorBidi"/>
              <w:noProof/>
              <w:lang w:val="en-GB" w:eastAsia="en-GB"/>
            </w:rPr>
          </w:pPr>
          <w:hyperlink w:anchor="_Toc452715011" w:history="1">
            <w:r w:rsidRPr="00583560">
              <w:rPr>
                <w:rStyle w:val="Hyperlink"/>
                <w:noProof/>
              </w:rPr>
              <w:t>17.2 Backend</w:t>
            </w:r>
            <w:r>
              <w:rPr>
                <w:noProof/>
                <w:webHidden/>
              </w:rPr>
              <w:tab/>
            </w:r>
            <w:r>
              <w:rPr>
                <w:noProof/>
                <w:webHidden/>
              </w:rPr>
              <w:fldChar w:fldCharType="begin"/>
            </w:r>
            <w:r>
              <w:rPr>
                <w:noProof/>
                <w:webHidden/>
              </w:rPr>
              <w:instrText xml:space="preserve"> PAGEREF _Toc452715011 \h </w:instrText>
            </w:r>
            <w:r>
              <w:rPr>
                <w:noProof/>
                <w:webHidden/>
              </w:rPr>
            </w:r>
            <w:r>
              <w:rPr>
                <w:noProof/>
                <w:webHidden/>
              </w:rPr>
              <w:fldChar w:fldCharType="separate"/>
            </w:r>
            <w:r>
              <w:rPr>
                <w:noProof/>
                <w:webHidden/>
              </w:rPr>
              <w:t>33</w:t>
            </w:r>
            <w:r>
              <w:rPr>
                <w:noProof/>
                <w:webHidden/>
              </w:rPr>
              <w:fldChar w:fldCharType="end"/>
            </w:r>
          </w:hyperlink>
        </w:p>
        <w:p w14:paraId="646B5EF8" w14:textId="77777777" w:rsidR="006A23D4" w:rsidRDefault="006A23D4">
          <w:pPr>
            <w:pStyle w:val="Verzeichnis1"/>
            <w:tabs>
              <w:tab w:val="right" w:leader="dot" w:pos="9062"/>
            </w:tabs>
            <w:rPr>
              <w:rFonts w:eastAsiaTheme="minorEastAsia" w:cstheme="minorBidi"/>
              <w:noProof/>
              <w:lang w:val="en-GB" w:eastAsia="en-GB"/>
            </w:rPr>
          </w:pPr>
          <w:hyperlink w:anchor="_Toc452715012" w:history="1">
            <w:r w:rsidRPr="00583560">
              <w:rPr>
                <w:rStyle w:val="Hyperlink"/>
                <w:noProof/>
              </w:rPr>
              <w:t>18. Messaging</w:t>
            </w:r>
            <w:r>
              <w:rPr>
                <w:noProof/>
                <w:webHidden/>
              </w:rPr>
              <w:tab/>
            </w:r>
            <w:r>
              <w:rPr>
                <w:noProof/>
                <w:webHidden/>
              </w:rPr>
              <w:fldChar w:fldCharType="begin"/>
            </w:r>
            <w:r>
              <w:rPr>
                <w:noProof/>
                <w:webHidden/>
              </w:rPr>
              <w:instrText xml:space="preserve"> PAGEREF _Toc452715012 \h </w:instrText>
            </w:r>
            <w:r>
              <w:rPr>
                <w:noProof/>
                <w:webHidden/>
              </w:rPr>
            </w:r>
            <w:r>
              <w:rPr>
                <w:noProof/>
                <w:webHidden/>
              </w:rPr>
              <w:fldChar w:fldCharType="separate"/>
            </w:r>
            <w:r>
              <w:rPr>
                <w:noProof/>
                <w:webHidden/>
              </w:rPr>
              <w:t>33</w:t>
            </w:r>
            <w:r>
              <w:rPr>
                <w:noProof/>
                <w:webHidden/>
              </w:rPr>
              <w:fldChar w:fldCharType="end"/>
            </w:r>
          </w:hyperlink>
        </w:p>
        <w:p w14:paraId="06272F42" w14:textId="77777777" w:rsidR="006A23D4" w:rsidRDefault="006A23D4">
          <w:pPr>
            <w:pStyle w:val="Verzeichnis1"/>
            <w:tabs>
              <w:tab w:val="right" w:leader="dot" w:pos="9062"/>
            </w:tabs>
            <w:rPr>
              <w:rFonts w:eastAsiaTheme="minorEastAsia" w:cstheme="minorBidi"/>
              <w:noProof/>
              <w:lang w:val="en-GB" w:eastAsia="en-GB"/>
            </w:rPr>
          </w:pPr>
          <w:hyperlink w:anchor="_Toc452715013" w:history="1">
            <w:r w:rsidRPr="00583560">
              <w:rPr>
                <w:rStyle w:val="Hyperlink"/>
                <w:noProof/>
              </w:rPr>
              <w:t>19. Persistenz</w:t>
            </w:r>
            <w:r>
              <w:rPr>
                <w:noProof/>
                <w:webHidden/>
              </w:rPr>
              <w:tab/>
            </w:r>
            <w:r>
              <w:rPr>
                <w:noProof/>
                <w:webHidden/>
              </w:rPr>
              <w:fldChar w:fldCharType="begin"/>
            </w:r>
            <w:r>
              <w:rPr>
                <w:noProof/>
                <w:webHidden/>
              </w:rPr>
              <w:instrText xml:space="preserve"> PAGEREF _Toc452715013 \h </w:instrText>
            </w:r>
            <w:r>
              <w:rPr>
                <w:noProof/>
                <w:webHidden/>
              </w:rPr>
            </w:r>
            <w:r>
              <w:rPr>
                <w:noProof/>
                <w:webHidden/>
              </w:rPr>
              <w:fldChar w:fldCharType="separate"/>
            </w:r>
            <w:r>
              <w:rPr>
                <w:noProof/>
                <w:webHidden/>
              </w:rPr>
              <w:t>35</w:t>
            </w:r>
            <w:r>
              <w:rPr>
                <w:noProof/>
                <w:webHidden/>
              </w:rPr>
              <w:fldChar w:fldCharType="end"/>
            </w:r>
          </w:hyperlink>
        </w:p>
        <w:p w14:paraId="284C9E51" w14:textId="77777777" w:rsidR="006A23D4" w:rsidRDefault="006A23D4">
          <w:pPr>
            <w:pStyle w:val="Verzeichnis2"/>
            <w:tabs>
              <w:tab w:val="right" w:leader="dot" w:pos="9062"/>
            </w:tabs>
            <w:rPr>
              <w:rFonts w:eastAsiaTheme="minorEastAsia" w:cstheme="minorBidi"/>
              <w:noProof/>
              <w:lang w:val="en-GB" w:eastAsia="en-GB"/>
            </w:rPr>
          </w:pPr>
          <w:hyperlink w:anchor="_Toc452715014" w:history="1">
            <w:r w:rsidRPr="00583560">
              <w:rPr>
                <w:rStyle w:val="Hyperlink"/>
                <w:noProof/>
              </w:rPr>
              <w:t>19.1 Datenbankschema</w:t>
            </w:r>
            <w:r>
              <w:rPr>
                <w:noProof/>
                <w:webHidden/>
              </w:rPr>
              <w:tab/>
            </w:r>
            <w:r>
              <w:rPr>
                <w:noProof/>
                <w:webHidden/>
              </w:rPr>
              <w:fldChar w:fldCharType="begin"/>
            </w:r>
            <w:r>
              <w:rPr>
                <w:noProof/>
                <w:webHidden/>
              </w:rPr>
              <w:instrText xml:space="preserve"> PAGEREF _Toc452715014 \h </w:instrText>
            </w:r>
            <w:r>
              <w:rPr>
                <w:noProof/>
                <w:webHidden/>
              </w:rPr>
            </w:r>
            <w:r>
              <w:rPr>
                <w:noProof/>
                <w:webHidden/>
              </w:rPr>
              <w:fldChar w:fldCharType="separate"/>
            </w:r>
            <w:r>
              <w:rPr>
                <w:noProof/>
                <w:webHidden/>
              </w:rPr>
              <w:t>35</w:t>
            </w:r>
            <w:r>
              <w:rPr>
                <w:noProof/>
                <w:webHidden/>
              </w:rPr>
              <w:fldChar w:fldCharType="end"/>
            </w:r>
          </w:hyperlink>
        </w:p>
        <w:p w14:paraId="1E624AC4" w14:textId="77777777" w:rsidR="006A23D4" w:rsidRDefault="006A23D4">
          <w:pPr>
            <w:pStyle w:val="Verzeichnis1"/>
            <w:tabs>
              <w:tab w:val="right" w:leader="dot" w:pos="9062"/>
            </w:tabs>
            <w:rPr>
              <w:rFonts w:eastAsiaTheme="minorEastAsia" w:cstheme="minorBidi"/>
              <w:noProof/>
              <w:lang w:val="en-GB" w:eastAsia="en-GB"/>
            </w:rPr>
          </w:pPr>
          <w:hyperlink w:anchor="_Toc452715015" w:history="1">
            <w:r w:rsidRPr="00583560">
              <w:rPr>
                <w:rStyle w:val="Hyperlink"/>
                <w:noProof/>
              </w:rPr>
              <w:t>20. Grössen und Leistung</w:t>
            </w:r>
            <w:r>
              <w:rPr>
                <w:noProof/>
                <w:webHidden/>
              </w:rPr>
              <w:tab/>
            </w:r>
            <w:r>
              <w:rPr>
                <w:noProof/>
                <w:webHidden/>
              </w:rPr>
              <w:fldChar w:fldCharType="begin"/>
            </w:r>
            <w:r>
              <w:rPr>
                <w:noProof/>
                <w:webHidden/>
              </w:rPr>
              <w:instrText xml:space="preserve"> PAGEREF _Toc452715015 \h </w:instrText>
            </w:r>
            <w:r>
              <w:rPr>
                <w:noProof/>
                <w:webHidden/>
              </w:rPr>
            </w:r>
            <w:r>
              <w:rPr>
                <w:noProof/>
                <w:webHidden/>
              </w:rPr>
              <w:fldChar w:fldCharType="separate"/>
            </w:r>
            <w:r>
              <w:rPr>
                <w:noProof/>
                <w:webHidden/>
              </w:rPr>
              <w:t>36</w:t>
            </w:r>
            <w:r>
              <w:rPr>
                <w:noProof/>
                <w:webHidden/>
              </w:rPr>
              <w:fldChar w:fldCharType="end"/>
            </w:r>
          </w:hyperlink>
        </w:p>
        <w:p w14:paraId="421A9D1D" w14:textId="44EB02D8" w:rsidR="00754535" w:rsidRDefault="007354B0" w:rsidP="007354B0">
          <w:r w:rsidRPr="00FB73F0">
            <w:lastRenderedPageBreak/>
            <w:fldChar w:fldCharType="end"/>
          </w:r>
        </w:p>
        <w:p w14:paraId="207D6CB9" w14:textId="13CFE4DF" w:rsidR="007354B0" w:rsidRPr="00FB73F0" w:rsidRDefault="00754535" w:rsidP="007354B0">
          <w:r>
            <w:br w:type="page"/>
          </w:r>
        </w:p>
      </w:sdtContent>
    </w:sdt>
    <w:p w14:paraId="5BF251F8" w14:textId="2E76D95C" w:rsidR="00EF23D7" w:rsidRPr="00FB73F0" w:rsidRDefault="00EF23D7" w:rsidP="00EF23D7">
      <w:pPr>
        <w:pStyle w:val="berschrift1"/>
        <w:numPr>
          <w:ilvl w:val="0"/>
          <w:numId w:val="0"/>
        </w:numPr>
      </w:pPr>
      <w:bookmarkStart w:id="3" w:name="_Toc452714943"/>
      <w:r w:rsidRPr="00FB73F0">
        <w:lastRenderedPageBreak/>
        <w:t>Änderungsgeschichte</w:t>
      </w:r>
      <w:bookmarkEnd w:id="1"/>
      <w:bookmarkEnd w:id="3"/>
    </w:p>
    <w:p w14:paraId="7A3F7D98" w14:textId="77777777" w:rsidR="00EF23D7" w:rsidRPr="00FB73F0" w:rsidRDefault="00EF23D7" w:rsidP="00EF23D7"/>
    <w:tbl>
      <w:tblPr>
        <w:tblStyle w:val="LightShading-Accent11"/>
        <w:tblW w:w="9606" w:type="dxa"/>
        <w:tblLook w:val="04A0" w:firstRow="1" w:lastRow="0" w:firstColumn="1" w:lastColumn="0" w:noHBand="0" w:noVBand="1"/>
      </w:tblPr>
      <w:tblGrid>
        <w:gridCol w:w="1526"/>
        <w:gridCol w:w="1134"/>
        <w:gridCol w:w="4253"/>
        <w:gridCol w:w="2693"/>
      </w:tblGrid>
      <w:tr w:rsidR="00EF23D7" w:rsidRPr="00FB73F0" w14:paraId="4F8DEB8C" w14:textId="77777777" w:rsidTr="00C07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C21CA3" w14:textId="77777777" w:rsidR="00EF23D7" w:rsidRPr="00FB73F0" w:rsidRDefault="00EF23D7" w:rsidP="00F57F25">
            <w:pPr>
              <w:rPr>
                <w:color w:val="auto"/>
              </w:rPr>
            </w:pPr>
            <w:r w:rsidRPr="00FB73F0">
              <w:rPr>
                <w:color w:val="auto"/>
              </w:rPr>
              <w:t>Datum</w:t>
            </w:r>
          </w:p>
        </w:tc>
        <w:tc>
          <w:tcPr>
            <w:tcW w:w="1134" w:type="dxa"/>
          </w:tcPr>
          <w:p w14:paraId="61D1931F" w14:textId="77777777" w:rsidR="00EF23D7" w:rsidRPr="00FB73F0" w:rsidRDefault="00EF23D7" w:rsidP="00F57F25">
            <w:pPr>
              <w:cnfStyle w:val="100000000000" w:firstRow="1" w:lastRow="0" w:firstColumn="0" w:lastColumn="0" w:oddVBand="0" w:evenVBand="0" w:oddHBand="0" w:evenHBand="0" w:firstRowFirstColumn="0" w:firstRowLastColumn="0" w:lastRowFirstColumn="0" w:lastRowLastColumn="0"/>
              <w:rPr>
                <w:color w:val="auto"/>
              </w:rPr>
            </w:pPr>
            <w:r w:rsidRPr="00FB73F0">
              <w:rPr>
                <w:color w:val="auto"/>
              </w:rPr>
              <w:t>Version</w:t>
            </w:r>
          </w:p>
        </w:tc>
        <w:tc>
          <w:tcPr>
            <w:tcW w:w="4253" w:type="dxa"/>
          </w:tcPr>
          <w:p w14:paraId="4005FA7B" w14:textId="77777777" w:rsidR="00EF23D7" w:rsidRPr="00FB73F0" w:rsidRDefault="00EF23D7" w:rsidP="00F57F25">
            <w:pPr>
              <w:cnfStyle w:val="100000000000" w:firstRow="1" w:lastRow="0" w:firstColumn="0" w:lastColumn="0" w:oddVBand="0" w:evenVBand="0" w:oddHBand="0" w:evenHBand="0" w:firstRowFirstColumn="0" w:firstRowLastColumn="0" w:lastRowFirstColumn="0" w:lastRowLastColumn="0"/>
              <w:rPr>
                <w:color w:val="auto"/>
              </w:rPr>
            </w:pPr>
            <w:r w:rsidRPr="00FB73F0">
              <w:rPr>
                <w:color w:val="auto"/>
              </w:rPr>
              <w:t>Änderung</w:t>
            </w:r>
          </w:p>
        </w:tc>
        <w:tc>
          <w:tcPr>
            <w:tcW w:w="2693" w:type="dxa"/>
          </w:tcPr>
          <w:p w14:paraId="406721F1" w14:textId="77777777" w:rsidR="00EF23D7" w:rsidRPr="00FB73F0" w:rsidRDefault="00EF23D7" w:rsidP="00F57F25">
            <w:pPr>
              <w:cnfStyle w:val="100000000000" w:firstRow="1" w:lastRow="0" w:firstColumn="0" w:lastColumn="0" w:oddVBand="0" w:evenVBand="0" w:oddHBand="0" w:evenHBand="0" w:firstRowFirstColumn="0" w:firstRowLastColumn="0" w:lastRowFirstColumn="0" w:lastRowLastColumn="0"/>
              <w:rPr>
                <w:color w:val="auto"/>
              </w:rPr>
            </w:pPr>
            <w:r w:rsidRPr="00FB73F0">
              <w:rPr>
                <w:color w:val="auto"/>
              </w:rPr>
              <w:t>Autor</w:t>
            </w:r>
          </w:p>
        </w:tc>
      </w:tr>
      <w:tr w:rsidR="00EF23D7" w:rsidRPr="00FB73F0" w14:paraId="6415CE9F"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924143" w14:textId="77777777" w:rsidR="00E44E4F" w:rsidRPr="00FB73F0" w:rsidRDefault="009234C2" w:rsidP="00F57F25">
            <w:pPr>
              <w:rPr>
                <w:color w:val="auto"/>
              </w:rPr>
            </w:pPr>
            <w:r w:rsidRPr="00FB73F0">
              <w:rPr>
                <w:color w:val="auto"/>
              </w:rPr>
              <w:t>&lt;Datum&gt;</w:t>
            </w:r>
          </w:p>
        </w:tc>
        <w:tc>
          <w:tcPr>
            <w:tcW w:w="1134" w:type="dxa"/>
          </w:tcPr>
          <w:p w14:paraId="0FDE744B" w14:textId="67360FD3" w:rsidR="00EF23D7" w:rsidRPr="00FB73F0" w:rsidRDefault="005F4E2F" w:rsidP="00F57F25">
            <w:pPr>
              <w:cnfStyle w:val="000000100000" w:firstRow="0" w:lastRow="0" w:firstColumn="0" w:lastColumn="0" w:oddVBand="0" w:evenVBand="0" w:oddHBand="1" w:evenHBand="0" w:firstRowFirstColumn="0" w:firstRowLastColumn="0" w:lastRowFirstColumn="0" w:lastRowLastColumn="0"/>
              <w:rPr>
                <w:color w:val="auto"/>
              </w:rPr>
            </w:pPr>
            <w:r w:rsidRPr="00FB73F0">
              <w:rPr>
                <w:color w:val="auto"/>
              </w:rPr>
              <w:t>1.0</w:t>
            </w:r>
          </w:p>
        </w:tc>
        <w:tc>
          <w:tcPr>
            <w:tcW w:w="4253" w:type="dxa"/>
          </w:tcPr>
          <w:p w14:paraId="642029A0" w14:textId="3A7071DB" w:rsidR="00EF23D7" w:rsidRPr="00FB73F0" w:rsidRDefault="005F4E2F" w:rsidP="00F57F25">
            <w:pPr>
              <w:cnfStyle w:val="000000100000" w:firstRow="0" w:lastRow="0" w:firstColumn="0" w:lastColumn="0" w:oddVBand="0" w:evenVBand="0" w:oddHBand="1" w:evenHBand="0" w:firstRowFirstColumn="0" w:firstRowLastColumn="0" w:lastRowFirstColumn="0" w:lastRowLastColumn="0"/>
              <w:rPr>
                <w:color w:val="auto"/>
              </w:rPr>
            </w:pPr>
            <w:r w:rsidRPr="00FB73F0">
              <w:rPr>
                <w:color w:val="auto"/>
              </w:rPr>
              <w:t>Erzeugung des Dokuments</w:t>
            </w:r>
          </w:p>
        </w:tc>
        <w:tc>
          <w:tcPr>
            <w:tcW w:w="2693" w:type="dxa"/>
          </w:tcPr>
          <w:p w14:paraId="40E9CACC" w14:textId="76523828" w:rsidR="00EF23D7" w:rsidRPr="00FB73F0" w:rsidRDefault="005F4E2F" w:rsidP="00E44E4F">
            <w:pPr>
              <w:cnfStyle w:val="000000100000" w:firstRow="0" w:lastRow="0" w:firstColumn="0" w:lastColumn="0" w:oddVBand="0" w:evenVBand="0" w:oddHBand="1" w:evenHBand="0" w:firstRowFirstColumn="0" w:firstRowLastColumn="0" w:lastRowFirstColumn="0" w:lastRowLastColumn="0"/>
              <w:rPr>
                <w:color w:val="auto"/>
              </w:rPr>
            </w:pPr>
            <w:r w:rsidRPr="00FB73F0">
              <w:rPr>
                <w:color w:val="auto"/>
              </w:rPr>
              <w:t>Philipp Bütikofer</w:t>
            </w:r>
          </w:p>
        </w:tc>
      </w:tr>
      <w:tr w:rsidR="00EF23D7" w:rsidRPr="00FB73F0" w14:paraId="428C6D21"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33A493C9" w14:textId="4806FAED" w:rsidR="00EF23D7" w:rsidRPr="005D30E9" w:rsidRDefault="002A5BAA" w:rsidP="00F57F25">
            <w:pPr>
              <w:rPr>
                <w:color w:val="000000" w:themeColor="text1"/>
              </w:rPr>
            </w:pPr>
            <w:r w:rsidRPr="005D30E9">
              <w:rPr>
                <w:color w:val="000000" w:themeColor="text1"/>
              </w:rPr>
              <w:t>14.03.2016</w:t>
            </w:r>
          </w:p>
        </w:tc>
        <w:tc>
          <w:tcPr>
            <w:tcW w:w="1134" w:type="dxa"/>
          </w:tcPr>
          <w:p w14:paraId="4BC660AF" w14:textId="4ED537F4" w:rsidR="00EF23D7" w:rsidRPr="005D30E9" w:rsidRDefault="002A5BAA"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1.01</w:t>
            </w:r>
          </w:p>
        </w:tc>
        <w:tc>
          <w:tcPr>
            <w:tcW w:w="4253" w:type="dxa"/>
          </w:tcPr>
          <w:p w14:paraId="1477EB2D" w14:textId="342803F0" w:rsidR="00EF23D7" w:rsidRPr="005D30E9" w:rsidRDefault="002A5BAA" w:rsidP="002A5BAA">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Erstellen Punkte 3 und 4</w:t>
            </w:r>
          </w:p>
        </w:tc>
        <w:tc>
          <w:tcPr>
            <w:tcW w:w="2693" w:type="dxa"/>
          </w:tcPr>
          <w:p w14:paraId="5785C968" w14:textId="77777777" w:rsidR="00EF23D7" w:rsidRPr="005D30E9" w:rsidRDefault="002A5BAA"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Luca Romano</w:t>
            </w:r>
          </w:p>
        </w:tc>
      </w:tr>
      <w:tr w:rsidR="005D30E9" w:rsidRPr="00FB73F0" w14:paraId="4DD7FDC2"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294E8E3" w14:textId="0BE1AEF0" w:rsidR="005D30E9" w:rsidRPr="005D30E9" w:rsidRDefault="005D30E9" w:rsidP="00F57F25">
            <w:pPr>
              <w:rPr>
                <w:color w:val="000000" w:themeColor="text1"/>
              </w:rPr>
            </w:pPr>
            <w:r w:rsidRPr="005D30E9">
              <w:rPr>
                <w:color w:val="000000" w:themeColor="text1"/>
              </w:rPr>
              <w:t>17.03.2016</w:t>
            </w:r>
          </w:p>
        </w:tc>
        <w:tc>
          <w:tcPr>
            <w:tcW w:w="1134" w:type="dxa"/>
          </w:tcPr>
          <w:p w14:paraId="65B72747" w14:textId="47B9FE9A" w:rsidR="005D30E9" w:rsidRPr="005D30E9" w:rsidRDefault="005D30E9"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sidRPr="005D30E9">
              <w:rPr>
                <w:color w:val="000000" w:themeColor="text1"/>
              </w:rPr>
              <w:t>1.02</w:t>
            </w:r>
          </w:p>
        </w:tc>
        <w:tc>
          <w:tcPr>
            <w:tcW w:w="4253" w:type="dxa"/>
          </w:tcPr>
          <w:p w14:paraId="3E6AAE54" w14:textId="4EF0F55B" w:rsidR="005D30E9" w:rsidRPr="005D30E9" w:rsidRDefault="005D30E9" w:rsidP="002A5BAA">
            <w:pPr>
              <w:cnfStyle w:val="000000100000" w:firstRow="0" w:lastRow="0" w:firstColumn="0" w:lastColumn="0" w:oddVBand="0" w:evenVBand="0" w:oddHBand="1" w:evenHBand="0" w:firstRowFirstColumn="0" w:firstRowLastColumn="0" w:lastRowFirstColumn="0" w:lastRowLastColumn="0"/>
              <w:rPr>
                <w:color w:val="000000" w:themeColor="text1"/>
              </w:rPr>
            </w:pPr>
            <w:r w:rsidRPr="005D30E9">
              <w:rPr>
                <w:color w:val="000000" w:themeColor="text1"/>
              </w:rPr>
              <w:t>Anpassen Packagediagramm</w:t>
            </w:r>
          </w:p>
        </w:tc>
        <w:tc>
          <w:tcPr>
            <w:tcW w:w="2693" w:type="dxa"/>
          </w:tcPr>
          <w:p w14:paraId="1DAE96B2" w14:textId="0C0913CF" w:rsidR="005D30E9" w:rsidRPr="005D30E9" w:rsidRDefault="005D30E9"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sidRPr="005D30E9">
              <w:rPr>
                <w:color w:val="000000" w:themeColor="text1"/>
              </w:rPr>
              <w:t>Raffaele Attademo</w:t>
            </w:r>
          </w:p>
        </w:tc>
      </w:tr>
      <w:tr w:rsidR="00EF23D7" w:rsidRPr="00FB73F0" w14:paraId="7A288D8E"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2043565E" w14:textId="1C292AE4" w:rsidR="00EF23D7" w:rsidRPr="005D30E9" w:rsidRDefault="005529FE" w:rsidP="00F57F25">
            <w:pPr>
              <w:rPr>
                <w:color w:val="000000" w:themeColor="text1"/>
              </w:rPr>
            </w:pPr>
            <w:r w:rsidRPr="005D30E9">
              <w:rPr>
                <w:color w:val="000000" w:themeColor="text1"/>
              </w:rPr>
              <w:t>22.03.2016</w:t>
            </w:r>
          </w:p>
        </w:tc>
        <w:tc>
          <w:tcPr>
            <w:tcW w:w="1134" w:type="dxa"/>
          </w:tcPr>
          <w:p w14:paraId="525523A6" w14:textId="46C56738" w:rsidR="00EF23D7" w:rsidRPr="005D30E9" w:rsidRDefault="005D30E9"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1.03</w:t>
            </w:r>
          </w:p>
        </w:tc>
        <w:tc>
          <w:tcPr>
            <w:tcW w:w="4253" w:type="dxa"/>
          </w:tcPr>
          <w:p w14:paraId="2745666E" w14:textId="503E0F7A" w:rsidR="00EF23D7" w:rsidRPr="005D30E9" w:rsidRDefault="005529FE"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Sequenzdiagramm</w:t>
            </w:r>
          </w:p>
        </w:tc>
        <w:tc>
          <w:tcPr>
            <w:tcW w:w="2693" w:type="dxa"/>
          </w:tcPr>
          <w:p w14:paraId="2C775C9C" w14:textId="77777777" w:rsidR="00EF23D7" w:rsidRPr="005D30E9" w:rsidRDefault="005529FE"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D30E9">
              <w:rPr>
                <w:color w:val="000000" w:themeColor="text1"/>
              </w:rPr>
              <w:t>Raffaele Attademo</w:t>
            </w:r>
          </w:p>
        </w:tc>
      </w:tr>
      <w:tr w:rsidR="0010554F" w:rsidRPr="00FB73F0" w14:paraId="16CAD5BF"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6500604" w14:textId="2D741937" w:rsidR="0010554F" w:rsidRPr="005D30E9" w:rsidRDefault="0010554F" w:rsidP="00F57F25">
            <w:pPr>
              <w:rPr>
                <w:color w:val="000000" w:themeColor="text1"/>
              </w:rPr>
            </w:pPr>
            <w:r>
              <w:rPr>
                <w:color w:val="000000" w:themeColor="text1"/>
              </w:rPr>
              <w:t>22.03.2016</w:t>
            </w:r>
          </w:p>
        </w:tc>
        <w:tc>
          <w:tcPr>
            <w:tcW w:w="1134" w:type="dxa"/>
          </w:tcPr>
          <w:p w14:paraId="7703BF8F" w14:textId="1CBA758E" w:rsidR="0010554F" w:rsidRPr="005D30E9" w:rsidRDefault="0010554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1.04</w:t>
            </w:r>
          </w:p>
        </w:tc>
        <w:tc>
          <w:tcPr>
            <w:tcW w:w="4253" w:type="dxa"/>
          </w:tcPr>
          <w:p w14:paraId="65D8D7BE" w14:textId="066CE116" w:rsidR="0010554F" w:rsidRPr="005D30E9" w:rsidRDefault="0010554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Klassenspezifikationen hinzugefügt</w:t>
            </w:r>
          </w:p>
        </w:tc>
        <w:tc>
          <w:tcPr>
            <w:tcW w:w="2693" w:type="dxa"/>
          </w:tcPr>
          <w:p w14:paraId="4AD98B89" w14:textId="1EC37DDA" w:rsidR="0010554F" w:rsidRPr="005D30E9" w:rsidRDefault="0010554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Luca Romano, Philipp Bütikofer</w:t>
            </w:r>
          </w:p>
        </w:tc>
      </w:tr>
      <w:tr w:rsidR="003033A5" w:rsidRPr="00FB73F0" w14:paraId="42BE2A3A"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64F5294C" w14:textId="47A76E9E" w:rsidR="003033A5" w:rsidRDefault="003033A5" w:rsidP="00F57F25">
            <w:pPr>
              <w:rPr>
                <w:color w:val="000000" w:themeColor="text1"/>
              </w:rPr>
            </w:pPr>
            <w:r>
              <w:rPr>
                <w:color w:val="000000" w:themeColor="text1"/>
              </w:rPr>
              <w:t>02.04.2016</w:t>
            </w:r>
          </w:p>
        </w:tc>
        <w:tc>
          <w:tcPr>
            <w:tcW w:w="1134" w:type="dxa"/>
          </w:tcPr>
          <w:p w14:paraId="2C3E43CB" w14:textId="53ABC35C" w:rsidR="003033A5" w:rsidRDefault="003033A5"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1.05</w:t>
            </w:r>
          </w:p>
        </w:tc>
        <w:tc>
          <w:tcPr>
            <w:tcW w:w="4253" w:type="dxa"/>
          </w:tcPr>
          <w:p w14:paraId="6BBB8DE6" w14:textId="79FC38F2" w:rsidR="003033A5" w:rsidRDefault="003033A5"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Klassenspezifikation vervollständigt</w:t>
            </w:r>
          </w:p>
        </w:tc>
        <w:tc>
          <w:tcPr>
            <w:tcW w:w="2693" w:type="dxa"/>
          </w:tcPr>
          <w:p w14:paraId="153F9184" w14:textId="0D0803C2" w:rsidR="003033A5" w:rsidRDefault="003033A5"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Philipp Bütikofer</w:t>
            </w:r>
          </w:p>
        </w:tc>
      </w:tr>
      <w:tr w:rsidR="003033A5" w:rsidRPr="00FB73F0" w14:paraId="60109E99"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7B9521" w14:textId="5AE53391" w:rsidR="003033A5" w:rsidRDefault="003033A5" w:rsidP="00F57F25">
            <w:pPr>
              <w:rPr>
                <w:color w:val="000000" w:themeColor="text1"/>
              </w:rPr>
            </w:pPr>
            <w:r>
              <w:rPr>
                <w:color w:val="000000" w:themeColor="text1"/>
              </w:rPr>
              <w:t>03.04.2016</w:t>
            </w:r>
          </w:p>
        </w:tc>
        <w:tc>
          <w:tcPr>
            <w:tcW w:w="1134" w:type="dxa"/>
          </w:tcPr>
          <w:p w14:paraId="5F14F3CB" w14:textId="1233CAC0" w:rsidR="003033A5" w:rsidRDefault="003033A5"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2.0</w:t>
            </w:r>
          </w:p>
        </w:tc>
        <w:tc>
          <w:tcPr>
            <w:tcW w:w="4253" w:type="dxa"/>
          </w:tcPr>
          <w:p w14:paraId="41D9A6A9" w14:textId="2BC07AD8" w:rsidR="003033A5" w:rsidRDefault="003033A5"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Klassendiagramme hinzugefügt</w:t>
            </w:r>
          </w:p>
        </w:tc>
        <w:tc>
          <w:tcPr>
            <w:tcW w:w="2693" w:type="dxa"/>
          </w:tcPr>
          <w:p w14:paraId="55DB7B28" w14:textId="272DD6BB" w:rsidR="003033A5" w:rsidRDefault="003033A5"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Philipp Bütikofer</w:t>
            </w:r>
          </w:p>
        </w:tc>
      </w:tr>
      <w:tr w:rsidR="003033A5" w:rsidRPr="00FB73F0" w14:paraId="2A630D34"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59AB44FB" w14:textId="2BAE1430" w:rsidR="003033A5" w:rsidRDefault="00BC49A3" w:rsidP="00F57F25">
            <w:pPr>
              <w:rPr>
                <w:color w:val="000000" w:themeColor="text1"/>
              </w:rPr>
            </w:pPr>
            <w:r>
              <w:rPr>
                <w:color w:val="000000" w:themeColor="text1"/>
              </w:rPr>
              <w:t>04.04.2016</w:t>
            </w:r>
          </w:p>
        </w:tc>
        <w:tc>
          <w:tcPr>
            <w:tcW w:w="1134" w:type="dxa"/>
          </w:tcPr>
          <w:p w14:paraId="1A8241C4" w14:textId="50494097" w:rsidR="003033A5" w:rsidRDefault="00BC49A3"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4253" w:type="dxa"/>
          </w:tcPr>
          <w:p w14:paraId="1221BFA4" w14:textId="253FC1D1" w:rsidR="003033A5" w:rsidRDefault="00BC49A3"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Kapitel Deployment ergänzt</w:t>
            </w:r>
          </w:p>
        </w:tc>
        <w:tc>
          <w:tcPr>
            <w:tcW w:w="2693" w:type="dxa"/>
          </w:tcPr>
          <w:p w14:paraId="33C1BC56" w14:textId="19FB240D" w:rsidR="003033A5" w:rsidRDefault="00BC49A3"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Philipp Bütikofer</w:t>
            </w:r>
          </w:p>
        </w:tc>
      </w:tr>
      <w:tr w:rsidR="00A67AB7" w:rsidRPr="00FB73F0" w14:paraId="7576570B"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767CAB" w14:textId="57F62A6B" w:rsidR="00A67AB7" w:rsidRDefault="00A67AB7" w:rsidP="00F57F25">
            <w:pPr>
              <w:rPr>
                <w:color w:val="000000" w:themeColor="text1"/>
              </w:rPr>
            </w:pPr>
            <w:r>
              <w:rPr>
                <w:color w:val="000000" w:themeColor="text1"/>
              </w:rPr>
              <w:t>14.04.2016</w:t>
            </w:r>
          </w:p>
        </w:tc>
        <w:tc>
          <w:tcPr>
            <w:tcW w:w="1134" w:type="dxa"/>
          </w:tcPr>
          <w:p w14:paraId="66995BB3" w14:textId="19C63A98"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2.2</w:t>
            </w:r>
          </w:p>
        </w:tc>
        <w:tc>
          <w:tcPr>
            <w:tcW w:w="4253" w:type="dxa"/>
          </w:tcPr>
          <w:p w14:paraId="245FC8FB" w14:textId="159C85D9"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UX ergänzt</w:t>
            </w:r>
          </w:p>
        </w:tc>
        <w:tc>
          <w:tcPr>
            <w:tcW w:w="2693" w:type="dxa"/>
          </w:tcPr>
          <w:p w14:paraId="09AE0EB1" w14:textId="30C79E5D"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Philipp Bütikofer</w:t>
            </w:r>
          </w:p>
        </w:tc>
      </w:tr>
      <w:tr w:rsidR="00A67AB7" w:rsidRPr="00FB73F0" w14:paraId="0C8B7D0F"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466D3B81" w14:textId="40D99371" w:rsidR="00A67AB7" w:rsidRDefault="00A67AB7" w:rsidP="00F57F25">
            <w:pPr>
              <w:rPr>
                <w:color w:val="000000" w:themeColor="text1"/>
              </w:rPr>
            </w:pPr>
            <w:r>
              <w:rPr>
                <w:color w:val="000000" w:themeColor="text1"/>
              </w:rPr>
              <w:t>15.04.2016</w:t>
            </w:r>
          </w:p>
        </w:tc>
        <w:tc>
          <w:tcPr>
            <w:tcW w:w="1134" w:type="dxa"/>
          </w:tcPr>
          <w:p w14:paraId="679096A8" w14:textId="17B62A67" w:rsidR="00A67AB7" w:rsidRDefault="00A67AB7"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4253" w:type="dxa"/>
          </w:tcPr>
          <w:p w14:paraId="30F0A038" w14:textId="759FFEF2" w:rsidR="00A67AB7" w:rsidRDefault="00A67AB7"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Gesamtes Dokument überarbeitet</w:t>
            </w:r>
          </w:p>
        </w:tc>
        <w:tc>
          <w:tcPr>
            <w:tcW w:w="2693" w:type="dxa"/>
          </w:tcPr>
          <w:p w14:paraId="1A3F617B" w14:textId="464D7CFE" w:rsidR="00A67AB7" w:rsidRDefault="00A67AB7"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Philipp Bütikofer</w:t>
            </w:r>
          </w:p>
        </w:tc>
      </w:tr>
      <w:tr w:rsidR="00A67AB7" w:rsidRPr="00FB73F0" w14:paraId="756BF02F"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FD1BB9" w14:textId="5D108331" w:rsidR="00A67AB7" w:rsidRDefault="00A67AB7" w:rsidP="00F57F25">
            <w:pPr>
              <w:rPr>
                <w:color w:val="000000" w:themeColor="text1"/>
              </w:rPr>
            </w:pPr>
            <w:r>
              <w:rPr>
                <w:color w:val="000000" w:themeColor="text1"/>
              </w:rPr>
              <w:t>16.04.2016</w:t>
            </w:r>
          </w:p>
        </w:tc>
        <w:tc>
          <w:tcPr>
            <w:tcW w:w="1134" w:type="dxa"/>
          </w:tcPr>
          <w:p w14:paraId="721D85B6" w14:textId="5D85CF28"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2.4</w:t>
            </w:r>
          </w:p>
        </w:tc>
        <w:tc>
          <w:tcPr>
            <w:tcW w:w="4253" w:type="dxa"/>
          </w:tcPr>
          <w:p w14:paraId="719F7A8B" w14:textId="5CA58871"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Klassendiagramme überarbeitet und eingefügt</w:t>
            </w:r>
          </w:p>
        </w:tc>
        <w:tc>
          <w:tcPr>
            <w:tcW w:w="2693" w:type="dxa"/>
          </w:tcPr>
          <w:p w14:paraId="0E2D2833" w14:textId="6728032B" w:rsidR="00A67AB7" w:rsidRDefault="00A67AB7"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sidRPr="00A67AB7">
              <w:rPr>
                <w:color w:val="000000" w:themeColor="text1"/>
              </w:rPr>
              <w:t>Philipp Bütikofer</w:t>
            </w:r>
          </w:p>
        </w:tc>
      </w:tr>
      <w:tr w:rsidR="00A67AB7" w:rsidRPr="00FB73F0" w14:paraId="4F254B41"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6E3B02E5" w14:textId="1E83B4CF" w:rsidR="00A67AB7" w:rsidRDefault="00A67AB7" w:rsidP="00F57F25">
            <w:pPr>
              <w:rPr>
                <w:color w:val="000000" w:themeColor="text1"/>
              </w:rPr>
            </w:pPr>
            <w:r>
              <w:rPr>
                <w:color w:val="000000" w:themeColor="text1"/>
              </w:rPr>
              <w:t>18.04.2016</w:t>
            </w:r>
          </w:p>
        </w:tc>
        <w:tc>
          <w:tcPr>
            <w:tcW w:w="1134" w:type="dxa"/>
          </w:tcPr>
          <w:p w14:paraId="68EAF583" w14:textId="3DBC1A94" w:rsidR="00A67AB7" w:rsidRDefault="00A67AB7"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4253" w:type="dxa"/>
          </w:tcPr>
          <w:p w14:paraId="18D99934" w14:textId="7B0BF439" w:rsidR="00A67AB7" w:rsidRDefault="00536611"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Sequenzdiagramm Login Prozess erarbeitet</w:t>
            </w:r>
          </w:p>
        </w:tc>
        <w:tc>
          <w:tcPr>
            <w:tcW w:w="2693" w:type="dxa"/>
          </w:tcPr>
          <w:p w14:paraId="6ED727F8" w14:textId="02ECE5CC" w:rsidR="00A67AB7" w:rsidRPr="00A67AB7" w:rsidRDefault="00536611"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sidRPr="00536611">
              <w:rPr>
                <w:color w:val="000000" w:themeColor="text1"/>
              </w:rPr>
              <w:t>Philipp Bütikofer</w:t>
            </w:r>
          </w:p>
        </w:tc>
      </w:tr>
      <w:tr w:rsidR="00EF7A6F" w:rsidRPr="00FB73F0" w14:paraId="166AC02A"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39F8102" w14:textId="6C14C6D0" w:rsidR="00EF7A6F" w:rsidRDefault="00EF7A6F" w:rsidP="00F57F25">
            <w:pPr>
              <w:rPr>
                <w:color w:val="000000" w:themeColor="text1"/>
              </w:rPr>
            </w:pPr>
            <w:r>
              <w:rPr>
                <w:color w:val="000000" w:themeColor="text1"/>
              </w:rPr>
              <w:t>19.04.2016</w:t>
            </w:r>
          </w:p>
        </w:tc>
        <w:tc>
          <w:tcPr>
            <w:tcW w:w="1134" w:type="dxa"/>
          </w:tcPr>
          <w:p w14:paraId="79251372" w14:textId="741C00E3" w:rsidR="00EF7A6F" w:rsidRDefault="00EF7A6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4253" w:type="dxa"/>
          </w:tcPr>
          <w:p w14:paraId="1E6807EF" w14:textId="48D80802" w:rsidR="00EF7A6F" w:rsidRDefault="00EF7A6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Navigations-Map eingefügt</w:t>
            </w:r>
          </w:p>
        </w:tc>
        <w:tc>
          <w:tcPr>
            <w:tcW w:w="2693" w:type="dxa"/>
          </w:tcPr>
          <w:p w14:paraId="180517B2" w14:textId="59188BFB" w:rsidR="00EF7A6F" w:rsidRPr="00536611" w:rsidRDefault="00EF7A6F"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sidRPr="00EF7A6F">
              <w:rPr>
                <w:color w:val="000000" w:themeColor="text1"/>
              </w:rPr>
              <w:t>Philipp Bütikofer</w:t>
            </w:r>
          </w:p>
        </w:tc>
      </w:tr>
      <w:tr w:rsidR="00C05F4D" w:rsidRPr="00FB73F0" w14:paraId="1801AC93" w14:textId="77777777" w:rsidTr="00C07ABF">
        <w:tc>
          <w:tcPr>
            <w:cnfStyle w:val="001000000000" w:firstRow="0" w:lastRow="0" w:firstColumn="1" w:lastColumn="0" w:oddVBand="0" w:evenVBand="0" w:oddHBand="0" w:evenHBand="0" w:firstRowFirstColumn="0" w:firstRowLastColumn="0" w:lastRowFirstColumn="0" w:lastRowLastColumn="0"/>
            <w:tcW w:w="1526" w:type="dxa"/>
          </w:tcPr>
          <w:p w14:paraId="0C5238A7" w14:textId="13464844" w:rsidR="00C05F4D" w:rsidRDefault="00C05F4D" w:rsidP="00F57F25">
            <w:pPr>
              <w:rPr>
                <w:color w:val="000000" w:themeColor="text1"/>
              </w:rPr>
            </w:pPr>
            <w:r>
              <w:rPr>
                <w:color w:val="000000" w:themeColor="text1"/>
              </w:rPr>
              <w:t>19.042016</w:t>
            </w:r>
          </w:p>
        </w:tc>
        <w:tc>
          <w:tcPr>
            <w:tcW w:w="1134" w:type="dxa"/>
          </w:tcPr>
          <w:p w14:paraId="49542925" w14:textId="0A4F0969" w:rsidR="00C05F4D" w:rsidRDefault="00C05F4D"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2.7</w:t>
            </w:r>
          </w:p>
        </w:tc>
        <w:tc>
          <w:tcPr>
            <w:tcW w:w="4253" w:type="dxa"/>
          </w:tcPr>
          <w:p w14:paraId="3CBB5F69" w14:textId="1528B72C" w:rsidR="00C05F4D" w:rsidRDefault="00C05F4D"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Pattern eingefügt</w:t>
            </w:r>
          </w:p>
        </w:tc>
        <w:tc>
          <w:tcPr>
            <w:tcW w:w="2693" w:type="dxa"/>
          </w:tcPr>
          <w:p w14:paraId="7B48195B" w14:textId="5607C509" w:rsidR="00C05F4D" w:rsidRPr="00EF7A6F" w:rsidRDefault="00C05F4D" w:rsidP="00F57F2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Anthony Delay</w:t>
            </w:r>
          </w:p>
        </w:tc>
      </w:tr>
      <w:tr w:rsidR="00C05F4D" w:rsidRPr="00FB73F0" w14:paraId="234532E9" w14:textId="77777777" w:rsidTr="00C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65CD966" w14:textId="3A0662D3" w:rsidR="00C05F4D" w:rsidRDefault="00C05F4D" w:rsidP="00F57F25">
            <w:pPr>
              <w:rPr>
                <w:color w:val="000000" w:themeColor="text1"/>
              </w:rPr>
            </w:pPr>
            <w:r>
              <w:rPr>
                <w:color w:val="000000" w:themeColor="text1"/>
              </w:rPr>
              <w:t>20.04.16</w:t>
            </w:r>
          </w:p>
        </w:tc>
        <w:tc>
          <w:tcPr>
            <w:tcW w:w="1134" w:type="dxa"/>
          </w:tcPr>
          <w:p w14:paraId="230CE324" w14:textId="220A127E" w:rsidR="00C05F4D" w:rsidRDefault="00C05F4D"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4253" w:type="dxa"/>
          </w:tcPr>
          <w:p w14:paraId="4072A1B0" w14:textId="77743D71" w:rsidR="00C05F4D" w:rsidRDefault="00C05F4D"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Überarbeitung und Vorbereitung für Review</w:t>
            </w:r>
          </w:p>
        </w:tc>
        <w:tc>
          <w:tcPr>
            <w:tcW w:w="2693" w:type="dxa"/>
          </w:tcPr>
          <w:p w14:paraId="08B1ACF7" w14:textId="442E058B" w:rsidR="00C05F4D" w:rsidRDefault="00C05F4D" w:rsidP="00F57F2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Philipp Bütikofer</w:t>
            </w:r>
          </w:p>
        </w:tc>
      </w:tr>
    </w:tbl>
    <w:p w14:paraId="00CB8C55" w14:textId="04AC0824" w:rsidR="00C35BC8" w:rsidRPr="00FB73F0" w:rsidRDefault="00C35BC8" w:rsidP="00C35BC8">
      <w:r w:rsidRPr="00FB73F0">
        <w:br w:type="page"/>
      </w:r>
    </w:p>
    <w:p w14:paraId="01E068F3" w14:textId="77777777" w:rsidR="007354B0" w:rsidRPr="00FB73F0" w:rsidRDefault="007354B0" w:rsidP="007354B0">
      <w:pPr>
        <w:pStyle w:val="berschrift1"/>
        <w:numPr>
          <w:ilvl w:val="0"/>
          <w:numId w:val="6"/>
        </w:numPr>
      </w:pPr>
      <w:bookmarkStart w:id="4" w:name="_Toc309040432"/>
      <w:bookmarkStart w:id="5" w:name="_Toc452714944"/>
      <w:r w:rsidRPr="00FB73F0">
        <w:lastRenderedPageBreak/>
        <w:t>Einführung</w:t>
      </w:r>
      <w:bookmarkEnd w:id="4"/>
      <w:bookmarkEnd w:id="5"/>
    </w:p>
    <w:p w14:paraId="1926ED70" w14:textId="77777777" w:rsidR="007354B0" w:rsidRPr="00FB73F0" w:rsidRDefault="007354B0" w:rsidP="007354B0">
      <w:pPr>
        <w:pStyle w:val="berschrift2"/>
        <w:numPr>
          <w:ilvl w:val="1"/>
          <w:numId w:val="6"/>
        </w:numPr>
        <w:ind w:left="0"/>
      </w:pPr>
      <w:bookmarkStart w:id="6" w:name="_Toc308183543"/>
      <w:bookmarkStart w:id="7" w:name="_Toc309040433"/>
      <w:bookmarkStart w:id="8" w:name="_Toc452714945"/>
      <w:r w:rsidRPr="00FB73F0">
        <w:t>Zweck</w:t>
      </w:r>
      <w:bookmarkEnd w:id="6"/>
      <w:bookmarkEnd w:id="7"/>
      <w:bookmarkEnd w:id="8"/>
    </w:p>
    <w:p w14:paraId="19244178" w14:textId="2FFFFC6C" w:rsidR="00184215" w:rsidRDefault="00184215" w:rsidP="00184215">
      <w:bookmarkStart w:id="9" w:name="_Toc308183544"/>
      <w:bookmarkStart w:id="10" w:name="_Toc309040434"/>
      <w:r>
        <w:t>Dieses Dokument beschreibt die Architektur der Applikation FlipAgain.</w:t>
      </w:r>
    </w:p>
    <w:p w14:paraId="242EEB35" w14:textId="08643235" w:rsidR="007354B0" w:rsidRPr="00FB73F0" w:rsidRDefault="007354B0" w:rsidP="007354B0">
      <w:pPr>
        <w:pStyle w:val="berschrift2"/>
        <w:numPr>
          <w:ilvl w:val="1"/>
          <w:numId w:val="6"/>
        </w:numPr>
        <w:ind w:left="0"/>
      </w:pPr>
      <w:bookmarkStart w:id="11" w:name="_Toc452714946"/>
      <w:r w:rsidRPr="00FB73F0">
        <w:t>Gültigkeitsbereich</w:t>
      </w:r>
      <w:bookmarkEnd w:id="9"/>
      <w:bookmarkEnd w:id="10"/>
      <w:bookmarkEnd w:id="11"/>
    </w:p>
    <w:p w14:paraId="5B98F705" w14:textId="77777777" w:rsidR="00184215" w:rsidRPr="00D7757D" w:rsidRDefault="00184215" w:rsidP="00184215">
      <w:bookmarkStart w:id="12" w:name="_Toc308183545"/>
      <w:bookmarkStart w:id="13" w:name="_Toc309040435"/>
      <w:r>
        <w:t>Dieses Dokument ist über die gesamte Projektdauer und im Rahmen des EPJ FlipAgain gültig. Während der Umsetzung erkannte Fehler oder Abweichungen werden nachgetragen und entsprechend in der Änderungskontrolle eingetragen.</w:t>
      </w:r>
    </w:p>
    <w:p w14:paraId="65FDC005" w14:textId="77777777" w:rsidR="007354B0" w:rsidRPr="00FB73F0" w:rsidRDefault="007354B0" w:rsidP="007354B0">
      <w:pPr>
        <w:pStyle w:val="berschrift2"/>
        <w:numPr>
          <w:ilvl w:val="1"/>
          <w:numId w:val="6"/>
        </w:numPr>
        <w:ind w:left="0"/>
      </w:pPr>
      <w:bookmarkStart w:id="14" w:name="_Toc452714947"/>
      <w:r w:rsidRPr="00FB73F0">
        <w:t>Referenzen</w:t>
      </w:r>
      <w:bookmarkEnd w:id="12"/>
      <w:bookmarkEnd w:id="13"/>
      <w:bookmarkEnd w:id="14"/>
    </w:p>
    <w:p w14:paraId="0C13C315" w14:textId="56A8FD88" w:rsidR="007354B0" w:rsidRDefault="00FA5859" w:rsidP="007354B0">
      <w:r>
        <w:t>Auf folgende Dokumente wird in diesem Dokument referenziert:</w:t>
      </w:r>
    </w:p>
    <w:p w14:paraId="4B109821" w14:textId="247E4C3A" w:rsidR="00FA5859" w:rsidRDefault="00FA5859" w:rsidP="00FA5859">
      <w:pPr>
        <w:pStyle w:val="Listenabsatz"/>
        <w:numPr>
          <w:ilvl w:val="0"/>
          <w:numId w:val="38"/>
        </w:numPr>
      </w:pPr>
      <w:r>
        <w:t>Technische Risiken</w:t>
      </w:r>
    </w:p>
    <w:p w14:paraId="3771D17C" w14:textId="6D9F1ADC" w:rsidR="00FA5859" w:rsidRDefault="00FA5859" w:rsidP="00FA5859">
      <w:pPr>
        <w:pStyle w:val="Listenabsatz"/>
        <w:numPr>
          <w:ilvl w:val="0"/>
          <w:numId w:val="38"/>
        </w:numPr>
      </w:pPr>
      <w:r>
        <w:t>Anforderungsspezifikationen</w:t>
      </w:r>
    </w:p>
    <w:p w14:paraId="0F05D3E8" w14:textId="37E96B08" w:rsidR="00FA5859" w:rsidRDefault="00FA5859" w:rsidP="00FA5859">
      <w:pPr>
        <w:pStyle w:val="Listenabsatz"/>
        <w:numPr>
          <w:ilvl w:val="0"/>
          <w:numId w:val="38"/>
        </w:numPr>
      </w:pPr>
      <w:r>
        <w:t>Projektplan</w:t>
      </w:r>
    </w:p>
    <w:p w14:paraId="0BD650E0" w14:textId="4B6BD36F" w:rsidR="00FA5859" w:rsidRPr="00FB73F0" w:rsidRDefault="002D7E51" w:rsidP="00FA5859">
      <w:pPr>
        <w:pStyle w:val="Listenabsatz"/>
        <w:numPr>
          <w:ilvl w:val="0"/>
          <w:numId w:val="38"/>
        </w:numPr>
      </w:pPr>
      <w:r>
        <w:t>Domainanalyse</w:t>
      </w:r>
    </w:p>
    <w:p w14:paraId="6D2FB499" w14:textId="77777777" w:rsidR="007354B0" w:rsidRPr="00FB73F0" w:rsidRDefault="007354B0" w:rsidP="007354B0">
      <w:pPr>
        <w:pStyle w:val="berschrift2"/>
        <w:numPr>
          <w:ilvl w:val="1"/>
          <w:numId w:val="6"/>
        </w:numPr>
        <w:ind w:left="0"/>
      </w:pPr>
      <w:bookmarkStart w:id="15" w:name="_Toc308183546"/>
      <w:bookmarkStart w:id="16" w:name="_Toc309040436"/>
      <w:bookmarkStart w:id="17" w:name="_Toc452714948"/>
      <w:r w:rsidRPr="00FB73F0">
        <w:t>Übersicht</w:t>
      </w:r>
      <w:bookmarkEnd w:id="15"/>
      <w:bookmarkEnd w:id="16"/>
      <w:bookmarkEnd w:id="17"/>
    </w:p>
    <w:p w14:paraId="311810EE" w14:textId="77777777" w:rsidR="00B118F8" w:rsidRDefault="00B118F8" w:rsidP="007354B0">
      <w:r>
        <w:t>Das Dokument ist in zwei Teile gegliedert. Der erste Teil beschäftigt sich mit den Anforderungen und Randbedingungen, welche für das Projekt FlipAgain nötig sind.</w:t>
      </w:r>
    </w:p>
    <w:p w14:paraId="26A4D914" w14:textId="72B73ADA" w:rsidR="00B118F8" w:rsidRDefault="00B118F8" w:rsidP="007354B0">
      <w:r>
        <w:t>Der zweite Teil geht auf architektur</w:t>
      </w:r>
      <w:r w:rsidR="00EE4380">
        <w:t>spezi</w:t>
      </w:r>
      <w:r>
        <w:t>fische Aspekte ein</w:t>
      </w:r>
      <w:r w:rsidR="00EE4380">
        <w:t xml:space="preserve"> und regelt diese über alle benötigten Schichten und Tiers.</w:t>
      </w:r>
    </w:p>
    <w:p w14:paraId="08EF92AB" w14:textId="034E39B4" w:rsidR="007354B0" w:rsidRPr="00FB73F0" w:rsidRDefault="007354B0" w:rsidP="00B118F8">
      <w:pPr>
        <w:pStyle w:val="Beschriftung"/>
      </w:pPr>
      <w:r w:rsidRPr="00FB73F0">
        <w:br w:type="page"/>
      </w:r>
    </w:p>
    <w:p w14:paraId="69DA5008" w14:textId="77777777" w:rsidR="007354B0" w:rsidRPr="00FB73F0" w:rsidRDefault="007354B0" w:rsidP="007354B0">
      <w:pPr>
        <w:pStyle w:val="berschrift1"/>
        <w:numPr>
          <w:ilvl w:val="0"/>
          <w:numId w:val="6"/>
        </w:numPr>
      </w:pPr>
      <w:bookmarkStart w:id="18" w:name="_Toc309040437"/>
      <w:bookmarkStart w:id="19" w:name="_Toc452714949"/>
      <w:r w:rsidRPr="00FB73F0">
        <w:lastRenderedPageBreak/>
        <w:t>Systemübersicht</w:t>
      </w:r>
      <w:bookmarkEnd w:id="18"/>
      <w:bookmarkEnd w:id="19"/>
    </w:p>
    <w:p w14:paraId="773D3FA9" w14:textId="41137ABD" w:rsidR="007354B0" w:rsidRDefault="00D73469" w:rsidP="007354B0">
      <w:r>
        <w:t>Das gesamte Projekt wird in zwei Subsysteme aufgeteilt, was aus logischer Sicht mit zwei Packages erfolgt, Client und Server. Diese wiederum teilen sich in je zwei oder drei Schichten. Die einzelnen Schichten sollen unabhängig voneinander arbeiten können, daher geschieht die Kommunikation über Schnittstellen.</w:t>
      </w:r>
    </w:p>
    <w:p w14:paraId="306764EF" w14:textId="77777777" w:rsidR="002944CD" w:rsidRDefault="002944CD" w:rsidP="007354B0"/>
    <w:p w14:paraId="09980436" w14:textId="5BEEEF4A" w:rsidR="002944CD" w:rsidRDefault="002944CD" w:rsidP="007354B0">
      <w:r>
        <w:t>Die Anforderungen, Use Cases, NFRs und das Domain-Modell sind in den Dokumenten „Anforderungspezifikationen“ und „Domain-Analyse“ ersichtlich.</w:t>
      </w:r>
    </w:p>
    <w:p w14:paraId="6A3FAA2A" w14:textId="77777777" w:rsidR="00257B62" w:rsidRDefault="00257B62" w:rsidP="007354B0"/>
    <w:p w14:paraId="03C020CC" w14:textId="263192B9" w:rsidR="008F1A89" w:rsidRDefault="007354B0">
      <w:bookmarkStart w:id="20" w:name="_Toc94972220"/>
      <w:r w:rsidRPr="00FB73F0">
        <w:br w:type="page"/>
      </w:r>
    </w:p>
    <w:p w14:paraId="74ED6FFE" w14:textId="3C5C8E95" w:rsidR="007354B0" w:rsidRDefault="008F1A89" w:rsidP="008F1A89">
      <w:pPr>
        <w:pStyle w:val="berschrift1"/>
      </w:pPr>
      <w:bookmarkStart w:id="21" w:name="_Toc452714950"/>
      <w:r>
        <w:lastRenderedPageBreak/>
        <w:t>Randbedingungen</w:t>
      </w:r>
      <w:bookmarkEnd w:id="21"/>
    </w:p>
    <w:p w14:paraId="22AF5BAC" w14:textId="66C36760" w:rsidR="008F1A89" w:rsidRDefault="008F1A89" w:rsidP="008F1A89">
      <w:r>
        <w:t>Aufgrund eines kleinen Erfahrungsschatzes innerhalb des Teams sind die technischen Möglichkeiten auf die theoretisch gesammelten Informationen beschränkt. Dies gilt auch für die dazu eingesetzten Technologien.</w:t>
      </w:r>
    </w:p>
    <w:p w14:paraId="56D68418" w14:textId="77777777" w:rsidR="00025DAE" w:rsidRDefault="00025DAE" w:rsidP="008F1A89"/>
    <w:p w14:paraId="7E967218" w14:textId="69AF5950" w:rsidR="00025DAE" w:rsidRDefault="00025DAE" w:rsidP="00025DAE">
      <w:pPr>
        <w:pStyle w:val="berschrift2"/>
      </w:pPr>
      <w:bookmarkStart w:id="22" w:name="_Toc452714951"/>
      <w:r>
        <w:t>Technologische Einschränkungen</w:t>
      </w:r>
      <w:bookmarkEnd w:id="22"/>
    </w:p>
    <w:p w14:paraId="067EFD32" w14:textId="5EAA99BF" w:rsidR="00025DAE" w:rsidRPr="00025DAE" w:rsidRDefault="00025DAE" w:rsidP="00025DAE">
      <w:r>
        <w:t>Dadurch, dass Android keinen dokumentierten JDBC-Treiber unterstützt, ist die Auswahl der Client-Datenbanktechnologie auf SQLite gefallen.</w:t>
      </w:r>
    </w:p>
    <w:p w14:paraId="42B0273D" w14:textId="77777777" w:rsidR="005F40C0" w:rsidRDefault="005F40C0" w:rsidP="008F1A89"/>
    <w:p w14:paraId="766B6DA6" w14:textId="313CA145" w:rsidR="005F40C0" w:rsidRDefault="005F40C0" w:rsidP="005F40C0">
      <w:pPr>
        <w:pStyle w:val="berschrift1"/>
      </w:pPr>
      <w:bookmarkStart w:id="23" w:name="_Toc452714952"/>
      <w:r>
        <w:t>Kontextbegrenzung</w:t>
      </w:r>
      <w:bookmarkEnd w:id="23"/>
    </w:p>
    <w:p w14:paraId="2450206F" w14:textId="61179346" w:rsidR="005F40C0" w:rsidRDefault="00562C19" w:rsidP="00562C19">
      <w:pPr>
        <w:pStyle w:val="berschrift2"/>
      </w:pPr>
      <w:bookmarkStart w:id="24" w:name="_Toc452714953"/>
      <w:r>
        <w:t>Aktoren und Stakeholder</w:t>
      </w:r>
      <w:bookmarkEnd w:id="24"/>
    </w:p>
    <w:p w14:paraId="16BBBBF1" w14:textId="5430213F" w:rsidR="00562C19" w:rsidRDefault="00562C19" w:rsidP="00562C19">
      <w:r>
        <w:t xml:space="preserve">Die </w:t>
      </w:r>
      <w:r w:rsidR="00A85A8B">
        <w:t>Aktoren</w:t>
      </w:r>
      <w:r>
        <w:t xml:space="preserve"> und Stakeholder können im Dokument „Anforderungsspezifikation“ nachgeschlagen werden.</w:t>
      </w:r>
    </w:p>
    <w:p w14:paraId="557842A1" w14:textId="77777777" w:rsidR="00A85A8B" w:rsidRDefault="00A85A8B" w:rsidP="00562C19"/>
    <w:p w14:paraId="01A1050A" w14:textId="6D72C5C8" w:rsidR="00A85A8B" w:rsidRDefault="00854046" w:rsidP="00C760D1">
      <w:pPr>
        <w:pStyle w:val="berschrift2"/>
      </w:pPr>
      <w:bookmarkStart w:id="25" w:name="_Toc452714954"/>
      <w:r>
        <w:t>Kontext-Diagramm</w:t>
      </w:r>
      <w:bookmarkEnd w:id="25"/>
    </w:p>
    <w:p w14:paraId="03C56384" w14:textId="6BA69A1B" w:rsidR="00B25F55" w:rsidRPr="00B25F55" w:rsidRDefault="00B25F55" w:rsidP="00B25F55">
      <w:r>
        <w:t>FlipAgain läuft weitgehend selbstständig und ist nicht auf äussere Umstände, Schnittstellen oder Services angewiesen.</w:t>
      </w:r>
      <w:r w:rsidR="009B0CA1">
        <w:t xml:space="preserve"> Das längerfristige Ziel ist es jedoch, die App im Android-Marketplace anzubieten, was den Kontext </w:t>
      </w:r>
      <w:r w:rsidR="00D952B9">
        <w:t>ausweitet</w:t>
      </w:r>
      <w:r w:rsidR="009B0CA1">
        <w:t>.</w:t>
      </w:r>
    </w:p>
    <w:p w14:paraId="2CB91F4B" w14:textId="77777777" w:rsidR="0028556E" w:rsidRPr="0028556E" w:rsidRDefault="0028556E" w:rsidP="0028556E"/>
    <w:p w14:paraId="6B702844" w14:textId="1C6DD16C" w:rsidR="00E75BBE" w:rsidRDefault="00B25F55" w:rsidP="005F40C0">
      <w:r>
        <w:object w:dxaOrig="10850" w:dyaOrig="8491" w14:anchorId="3D6DBC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299.25pt" o:ole="">
            <v:imagedata r:id="rId9" o:title=""/>
          </v:shape>
          <o:OLEObject Type="Embed" ProgID="Visio.Drawing.15" ShapeID="_x0000_i1025" DrawAspect="Content" ObjectID="_1526456674" r:id="rId10"/>
        </w:object>
      </w:r>
    </w:p>
    <w:p w14:paraId="3C07DFE5" w14:textId="77777777" w:rsidR="00E75BBE" w:rsidRDefault="00E75BBE">
      <w:r>
        <w:br w:type="page"/>
      </w:r>
    </w:p>
    <w:p w14:paraId="282D65A9" w14:textId="5AF4561B" w:rsidR="00C161F8" w:rsidRDefault="00C161F8" w:rsidP="00C161F8">
      <w:pPr>
        <w:pStyle w:val="berschrift1"/>
      </w:pPr>
      <w:bookmarkStart w:id="26" w:name="_Toc452714955"/>
      <w:r>
        <w:lastRenderedPageBreak/>
        <w:t>Lösungsstrategie</w:t>
      </w:r>
      <w:bookmarkEnd w:id="26"/>
    </w:p>
    <w:p w14:paraId="06521542" w14:textId="4B95A824" w:rsidR="005F7EEF" w:rsidRDefault="0086063F" w:rsidP="005F7EEF">
      <w:r>
        <w:t>Die gesamte Applikation basiert auf der Programmiersprache Java. Weiter ist der Cli</w:t>
      </w:r>
      <w:r w:rsidR="00CD731C">
        <w:t>entteil als Android-App designt. Beide Teile basieren auf dem JDK 1.8.</w:t>
      </w:r>
    </w:p>
    <w:p w14:paraId="75199612" w14:textId="1D1CD763" w:rsidR="0074377A" w:rsidRDefault="0086063F" w:rsidP="005F7EEF">
      <w:r>
        <w:t>Die Kommunikation zwischen Server und Client erfolgt über ein Messaging-System, welches RabbitMQ als Fundament b</w:t>
      </w:r>
      <w:r w:rsidR="0074377A">
        <w:t>enutzt.</w:t>
      </w:r>
    </w:p>
    <w:p w14:paraId="5911C23A" w14:textId="24AF3EF4" w:rsidR="00083D49" w:rsidRDefault="0074377A" w:rsidP="005F7EEF">
      <w:r>
        <w:t>Als Datenbanklösung des Clients wird SQLite eingesetzt, serverseitig wird auf PostgreSQL gesetzt.</w:t>
      </w:r>
    </w:p>
    <w:p w14:paraId="4737B474" w14:textId="77777777" w:rsidR="00083D49" w:rsidRDefault="00083D49" w:rsidP="005F7EEF"/>
    <w:p w14:paraId="6BAD41E7" w14:textId="4CAE955E" w:rsidR="00032458" w:rsidRDefault="00083D49" w:rsidP="005F7EEF">
      <w:r>
        <w:t>Das System soll auf einem dedizierten Server laufen und eine Vielzahl von mobilen Clients unterstützen.</w:t>
      </w:r>
      <w:r w:rsidR="00032458">
        <w:t xml:space="preserve"> Daraus folgt, dass sich die Architektur auf den Typ Fat Client und Server zurückschliessen lässt, da einerseits den Vorteil einer hohen UX mit sich bringt, jedoch in Punkten wie Deployment und Verfügbarkeit</w:t>
      </w:r>
      <w:r w:rsidR="00562257">
        <w:t xml:space="preserve"> einstecken muss.</w:t>
      </w:r>
    </w:p>
    <w:p w14:paraId="720EC9F7" w14:textId="77777777" w:rsidR="00083D49" w:rsidRDefault="00083D49">
      <w:r>
        <w:br w:type="page"/>
      </w:r>
    </w:p>
    <w:p w14:paraId="1CAB5EFF" w14:textId="3DBEF931" w:rsidR="00904727" w:rsidRDefault="00904727" w:rsidP="007354B0">
      <w:pPr>
        <w:pStyle w:val="berschrift1"/>
        <w:numPr>
          <w:ilvl w:val="0"/>
          <w:numId w:val="6"/>
        </w:numPr>
      </w:pPr>
      <w:bookmarkStart w:id="27" w:name="_Toc309040438"/>
      <w:bookmarkStart w:id="28" w:name="_Toc452714956"/>
      <w:r>
        <w:lastRenderedPageBreak/>
        <w:t>Technische Risiken</w:t>
      </w:r>
      <w:bookmarkEnd w:id="28"/>
    </w:p>
    <w:p w14:paraId="341F5BA1" w14:textId="5695C63B" w:rsidR="00904727" w:rsidRDefault="00493BD5" w:rsidP="00904727">
      <w:r>
        <w:t>Eine genaue Auflistung aller technischen Risiken, sowie deren Beurteilung und Massnahmen sind im Dokument „TechnischeRisiken“ zu finden.</w:t>
      </w:r>
    </w:p>
    <w:p w14:paraId="0F1E3136" w14:textId="77777777" w:rsidR="00904727" w:rsidRDefault="00904727" w:rsidP="00904727"/>
    <w:tbl>
      <w:tblPr>
        <w:tblStyle w:val="LightShading-Accent11"/>
        <w:tblW w:w="8860" w:type="dxa"/>
        <w:tblLook w:val="04A0" w:firstRow="1" w:lastRow="0" w:firstColumn="1" w:lastColumn="0" w:noHBand="0" w:noVBand="1"/>
      </w:tblPr>
      <w:tblGrid>
        <w:gridCol w:w="563"/>
        <w:gridCol w:w="2329"/>
        <w:gridCol w:w="6080"/>
      </w:tblGrid>
      <w:tr w:rsidR="00904727" w:rsidRPr="00904727" w14:paraId="78BC9CF0" w14:textId="77777777" w:rsidTr="00E831C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80" w:type="dxa"/>
            <w:shd w:val="clear" w:color="auto" w:fill="8DB3E2" w:themeFill="text2" w:themeFillTint="66"/>
            <w:hideMark/>
          </w:tcPr>
          <w:p w14:paraId="3F413448"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Nr</w:t>
            </w:r>
          </w:p>
        </w:tc>
        <w:tc>
          <w:tcPr>
            <w:tcW w:w="2300" w:type="dxa"/>
            <w:shd w:val="clear" w:color="auto" w:fill="8DB3E2" w:themeFill="text2" w:themeFillTint="66"/>
            <w:hideMark/>
          </w:tcPr>
          <w:p w14:paraId="437F7D21" w14:textId="77777777" w:rsidR="00904727" w:rsidRPr="00904727" w:rsidRDefault="00904727" w:rsidP="0090472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Titel</w:t>
            </w:r>
          </w:p>
        </w:tc>
        <w:tc>
          <w:tcPr>
            <w:tcW w:w="6080" w:type="dxa"/>
            <w:shd w:val="clear" w:color="auto" w:fill="8DB3E2" w:themeFill="text2" w:themeFillTint="66"/>
            <w:hideMark/>
          </w:tcPr>
          <w:p w14:paraId="0CF04610" w14:textId="77777777" w:rsidR="00904727" w:rsidRPr="00904727" w:rsidRDefault="00904727" w:rsidP="0090472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Beschreibung</w:t>
            </w:r>
          </w:p>
        </w:tc>
      </w:tr>
      <w:tr w:rsidR="00904727" w:rsidRPr="00904727" w14:paraId="74C9F383"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76DDAE2D"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R1</w:t>
            </w:r>
          </w:p>
        </w:tc>
        <w:tc>
          <w:tcPr>
            <w:tcW w:w="2300" w:type="dxa"/>
            <w:shd w:val="clear" w:color="auto" w:fill="FFFFFF" w:themeFill="background1"/>
            <w:noWrap/>
            <w:hideMark/>
          </w:tcPr>
          <w:p w14:paraId="316FF274"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Ausfall Infrastruktur</w:t>
            </w:r>
          </w:p>
        </w:tc>
        <w:tc>
          <w:tcPr>
            <w:tcW w:w="6080" w:type="dxa"/>
            <w:shd w:val="clear" w:color="auto" w:fill="FFFFFF" w:themeFill="background1"/>
            <w:noWrap/>
            <w:hideMark/>
          </w:tcPr>
          <w:p w14:paraId="2EB51A98"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Die administrative oder produktspezifische Infrastruktur fällt aus</w:t>
            </w:r>
          </w:p>
        </w:tc>
      </w:tr>
      <w:tr w:rsidR="00904727" w:rsidRPr="00904727" w14:paraId="201D397E"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028FCE92"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R2</w:t>
            </w:r>
          </w:p>
        </w:tc>
        <w:tc>
          <w:tcPr>
            <w:tcW w:w="2300" w:type="dxa"/>
            <w:shd w:val="clear" w:color="auto" w:fill="FFFFFF" w:themeFill="background1"/>
            <w:noWrap/>
            <w:hideMark/>
          </w:tcPr>
          <w:p w14:paraId="61F472C1"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Messaging</w:t>
            </w:r>
          </w:p>
        </w:tc>
        <w:tc>
          <w:tcPr>
            <w:tcW w:w="6080" w:type="dxa"/>
            <w:shd w:val="clear" w:color="auto" w:fill="FFFFFF" w:themeFill="background1"/>
            <w:noWrap/>
            <w:hideMark/>
          </w:tcPr>
          <w:p w14:paraId="79E34D66"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 xml:space="preserve">Fehlerhafter Datenaustausch </w:t>
            </w:r>
          </w:p>
        </w:tc>
      </w:tr>
      <w:tr w:rsidR="00904727" w:rsidRPr="00904727" w14:paraId="363626E4"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1C335EEF"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R3</w:t>
            </w:r>
          </w:p>
        </w:tc>
        <w:tc>
          <w:tcPr>
            <w:tcW w:w="2300" w:type="dxa"/>
            <w:shd w:val="clear" w:color="auto" w:fill="FFFFFF" w:themeFill="background1"/>
            <w:noWrap/>
            <w:hideMark/>
          </w:tcPr>
          <w:p w14:paraId="79CDA73A"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Designentscheidungen</w:t>
            </w:r>
          </w:p>
        </w:tc>
        <w:tc>
          <w:tcPr>
            <w:tcW w:w="6080" w:type="dxa"/>
            <w:shd w:val="clear" w:color="auto" w:fill="FFFFFF" w:themeFill="background1"/>
            <w:noWrap/>
            <w:hideMark/>
          </w:tcPr>
          <w:p w14:paraId="619542F2"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Designentscheidungen können nicht realisiert werden</w:t>
            </w:r>
          </w:p>
        </w:tc>
      </w:tr>
      <w:tr w:rsidR="00904727" w:rsidRPr="00904727" w14:paraId="51964ACD"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567EBEA9"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R4</w:t>
            </w:r>
          </w:p>
        </w:tc>
        <w:tc>
          <w:tcPr>
            <w:tcW w:w="2300" w:type="dxa"/>
            <w:shd w:val="clear" w:color="auto" w:fill="FFFFFF" w:themeFill="background1"/>
            <w:noWrap/>
            <w:hideMark/>
          </w:tcPr>
          <w:p w14:paraId="57653E52"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Implementationslücken</w:t>
            </w:r>
          </w:p>
        </w:tc>
        <w:tc>
          <w:tcPr>
            <w:tcW w:w="6080" w:type="dxa"/>
            <w:shd w:val="clear" w:color="auto" w:fill="FFFFFF" w:themeFill="background1"/>
            <w:noWrap/>
            <w:hideMark/>
          </w:tcPr>
          <w:p w14:paraId="6214C354"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Teile der Implementation können nicht nach den definierten Anforderungen realisiert werden</w:t>
            </w:r>
          </w:p>
        </w:tc>
      </w:tr>
      <w:tr w:rsidR="00904727" w:rsidRPr="00904727" w14:paraId="0480DFF8"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0DC079C9"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R5</w:t>
            </w:r>
          </w:p>
        </w:tc>
        <w:tc>
          <w:tcPr>
            <w:tcW w:w="2300" w:type="dxa"/>
            <w:shd w:val="clear" w:color="auto" w:fill="FFFFFF" w:themeFill="background1"/>
            <w:noWrap/>
            <w:hideMark/>
          </w:tcPr>
          <w:p w14:paraId="2C0CC94C"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Fehlererkennung</w:t>
            </w:r>
          </w:p>
        </w:tc>
        <w:tc>
          <w:tcPr>
            <w:tcW w:w="6080" w:type="dxa"/>
            <w:shd w:val="clear" w:color="auto" w:fill="FFFFFF" w:themeFill="background1"/>
            <w:noWrap/>
            <w:hideMark/>
          </w:tcPr>
          <w:p w14:paraId="019321B5"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Die Tests decken nicht alle Fehler ab</w:t>
            </w:r>
          </w:p>
        </w:tc>
      </w:tr>
      <w:tr w:rsidR="00904727" w:rsidRPr="00904727" w14:paraId="566BB4E9"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5F1CDDF2"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R6</w:t>
            </w:r>
          </w:p>
        </w:tc>
        <w:tc>
          <w:tcPr>
            <w:tcW w:w="2300" w:type="dxa"/>
            <w:shd w:val="clear" w:color="auto" w:fill="FFFFFF" w:themeFill="background1"/>
            <w:noWrap/>
            <w:hideMark/>
          </w:tcPr>
          <w:p w14:paraId="717B82BB"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Anforderungsanalyse</w:t>
            </w:r>
          </w:p>
        </w:tc>
        <w:tc>
          <w:tcPr>
            <w:tcW w:w="6080" w:type="dxa"/>
            <w:shd w:val="clear" w:color="auto" w:fill="FFFFFF" w:themeFill="background1"/>
            <w:noWrap/>
            <w:hideMark/>
          </w:tcPr>
          <w:p w14:paraId="2A533D84"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 xml:space="preserve">Nicht ausreichende Anforderungsanalyse </w:t>
            </w:r>
          </w:p>
        </w:tc>
      </w:tr>
      <w:tr w:rsidR="00904727" w:rsidRPr="00904727" w14:paraId="4459C38D"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7D08452D"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R7</w:t>
            </w:r>
          </w:p>
        </w:tc>
        <w:tc>
          <w:tcPr>
            <w:tcW w:w="2300" w:type="dxa"/>
            <w:shd w:val="clear" w:color="auto" w:fill="FFFFFF" w:themeFill="background1"/>
            <w:noWrap/>
            <w:hideMark/>
          </w:tcPr>
          <w:p w14:paraId="4152DD30"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Use Cases</w:t>
            </w:r>
          </w:p>
        </w:tc>
        <w:tc>
          <w:tcPr>
            <w:tcW w:w="6080" w:type="dxa"/>
            <w:shd w:val="clear" w:color="auto" w:fill="FFFFFF" w:themeFill="background1"/>
            <w:noWrap/>
            <w:hideMark/>
          </w:tcPr>
          <w:p w14:paraId="22FC4E6F"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Unvollständige Use Cases</w:t>
            </w:r>
          </w:p>
        </w:tc>
      </w:tr>
      <w:tr w:rsidR="00904727" w:rsidRPr="00904727" w14:paraId="4EF3BC1B"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42AFE026"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R8</w:t>
            </w:r>
          </w:p>
        </w:tc>
        <w:tc>
          <w:tcPr>
            <w:tcW w:w="2300" w:type="dxa"/>
            <w:shd w:val="clear" w:color="auto" w:fill="FFFFFF" w:themeFill="background1"/>
            <w:noWrap/>
            <w:hideMark/>
          </w:tcPr>
          <w:p w14:paraId="7036E92B"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Input</w:t>
            </w:r>
          </w:p>
        </w:tc>
        <w:tc>
          <w:tcPr>
            <w:tcW w:w="6080" w:type="dxa"/>
            <w:shd w:val="clear" w:color="auto" w:fill="FFFFFF" w:themeFill="background1"/>
            <w:noWrap/>
            <w:hideMark/>
          </w:tcPr>
          <w:p w14:paraId="059C0EE3" w14:textId="764388A6"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Fehlerhafte Benutzereingaben werden nicht abgefangen</w:t>
            </w:r>
          </w:p>
        </w:tc>
      </w:tr>
      <w:tr w:rsidR="00904727" w:rsidRPr="00904727" w14:paraId="52560D80"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77844700"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R9</w:t>
            </w:r>
          </w:p>
        </w:tc>
        <w:tc>
          <w:tcPr>
            <w:tcW w:w="2300" w:type="dxa"/>
            <w:shd w:val="clear" w:color="auto" w:fill="FFFFFF" w:themeFill="background1"/>
            <w:noWrap/>
            <w:hideMark/>
          </w:tcPr>
          <w:p w14:paraId="28A4BA1F"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Test</w:t>
            </w:r>
          </w:p>
        </w:tc>
        <w:tc>
          <w:tcPr>
            <w:tcW w:w="6080" w:type="dxa"/>
            <w:shd w:val="clear" w:color="auto" w:fill="FFFFFF" w:themeFill="background1"/>
            <w:noWrap/>
            <w:hideMark/>
          </w:tcPr>
          <w:p w14:paraId="5284F91F"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Applikation wird nicht ausreichend getestet</w:t>
            </w:r>
          </w:p>
        </w:tc>
      </w:tr>
      <w:tr w:rsidR="00904727" w:rsidRPr="00904727" w14:paraId="34F44004"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4A50CF46"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R10</w:t>
            </w:r>
          </w:p>
        </w:tc>
        <w:tc>
          <w:tcPr>
            <w:tcW w:w="2300" w:type="dxa"/>
            <w:shd w:val="clear" w:color="auto" w:fill="FFFFFF" w:themeFill="background1"/>
            <w:noWrap/>
            <w:hideMark/>
          </w:tcPr>
          <w:p w14:paraId="192CA03A"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Andorid-Datenbank</w:t>
            </w:r>
          </w:p>
        </w:tc>
        <w:tc>
          <w:tcPr>
            <w:tcW w:w="6080" w:type="dxa"/>
            <w:shd w:val="clear" w:color="auto" w:fill="FFFFFF" w:themeFill="background1"/>
            <w:noWrap/>
            <w:hideMark/>
          </w:tcPr>
          <w:p w14:paraId="600B84D8"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Inkompatibilität mit bekannten Produkten</w:t>
            </w:r>
          </w:p>
        </w:tc>
      </w:tr>
      <w:tr w:rsidR="00904727" w:rsidRPr="00904727" w14:paraId="021D863E"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1948A25C"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R11</w:t>
            </w:r>
          </w:p>
        </w:tc>
        <w:tc>
          <w:tcPr>
            <w:tcW w:w="2300" w:type="dxa"/>
            <w:shd w:val="clear" w:color="auto" w:fill="FFFFFF" w:themeFill="background1"/>
            <w:noWrap/>
            <w:hideMark/>
          </w:tcPr>
          <w:p w14:paraId="12897326"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Know-how von Technologien</w:t>
            </w:r>
          </w:p>
        </w:tc>
        <w:tc>
          <w:tcPr>
            <w:tcW w:w="6080" w:type="dxa"/>
            <w:shd w:val="clear" w:color="auto" w:fill="FFFFFF" w:themeFill="background1"/>
            <w:noWrap/>
            <w:hideMark/>
          </w:tcPr>
          <w:p w14:paraId="3E133679"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Technologien sind nicht alle bekannt, Einarbeitung ist nötig</w:t>
            </w:r>
          </w:p>
        </w:tc>
      </w:tr>
      <w:tr w:rsidR="00904727" w:rsidRPr="00904727" w14:paraId="4456D73C" w14:textId="77777777" w:rsidTr="00E831C5">
        <w:trPr>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41B3BA89"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R12</w:t>
            </w:r>
          </w:p>
        </w:tc>
        <w:tc>
          <w:tcPr>
            <w:tcW w:w="2300" w:type="dxa"/>
            <w:shd w:val="clear" w:color="auto" w:fill="FFFFFF" w:themeFill="background1"/>
            <w:noWrap/>
            <w:hideMark/>
          </w:tcPr>
          <w:p w14:paraId="2707F496"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Ausfall virtueller Server</w:t>
            </w:r>
          </w:p>
        </w:tc>
        <w:tc>
          <w:tcPr>
            <w:tcW w:w="6080" w:type="dxa"/>
            <w:shd w:val="clear" w:color="auto" w:fill="FFFFFF" w:themeFill="background1"/>
            <w:noWrap/>
            <w:hideMark/>
          </w:tcPr>
          <w:p w14:paraId="773EEEAA" w14:textId="77777777" w:rsidR="00904727" w:rsidRPr="00904727" w:rsidRDefault="00904727" w:rsidP="0090472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Ausfall des virtuellen Servers (Redmine, Jenkins, usw.)</w:t>
            </w:r>
          </w:p>
        </w:tc>
      </w:tr>
      <w:tr w:rsidR="00904727" w:rsidRPr="00904727" w14:paraId="6790E0F7" w14:textId="77777777" w:rsidTr="00E831C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80" w:type="dxa"/>
            <w:shd w:val="clear" w:color="auto" w:fill="FFFFFF" w:themeFill="background1"/>
            <w:noWrap/>
            <w:hideMark/>
          </w:tcPr>
          <w:p w14:paraId="528BECCA" w14:textId="77777777" w:rsidR="00904727" w:rsidRPr="00904727" w:rsidRDefault="00904727" w:rsidP="00904727">
            <w:pPr>
              <w:rPr>
                <w:rFonts w:ascii="Calibri" w:hAnsi="Calibri" w:cs="Times New Roman"/>
                <w:color w:val="000000"/>
                <w:lang w:eastAsia="de-CH"/>
              </w:rPr>
            </w:pPr>
            <w:r w:rsidRPr="00904727">
              <w:rPr>
                <w:rFonts w:ascii="Calibri" w:hAnsi="Calibri" w:cs="Times New Roman"/>
                <w:color w:val="000000"/>
                <w:lang w:eastAsia="de-CH"/>
              </w:rPr>
              <w:t>R13</w:t>
            </w:r>
          </w:p>
        </w:tc>
        <w:tc>
          <w:tcPr>
            <w:tcW w:w="2300" w:type="dxa"/>
            <w:shd w:val="clear" w:color="auto" w:fill="FFFFFF" w:themeFill="background1"/>
            <w:noWrap/>
            <w:hideMark/>
          </w:tcPr>
          <w:p w14:paraId="5D07F2F9"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JMS-Implementation</w:t>
            </w:r>
          </w:p>
        </w:tc>
        <w:tc>
          <w:tcPr>
            <w:tcW w:w="6080" w:type="dxa"/>
            <w:shd w:val="clear" w:color="auto" w:fill="FFFFFF" w:themeFill="background1"/>
            <w:noWrap/>
            <w:hideMark/>
          </w:tcPr>
          <w:p w14:paraId="15012263" w14:textId="77777777" w:rsidR="00904727" w:rsidRPr="00904727" w:rsidRDefault="00904727" w:rsidP="0090472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lang w:eastAsia="de-CH"/>
              </w:rPr>
            </w:pPr>
            <w:r w:rsidRPr="00904727">
              <w:rPr>
                <w:rFonts w:ascii="Calibri" w:hAnsi="Calibri" w:cs="Times New Roman"/>
                <w:color w:val="000000"/>
                <w:lang w:eastAsia="de-CH"/>
              </w:rPr>
              <w:t>Komplikationen mit der Implementation des JMS</w:t>
            </w:r>
          </w:p>
        </w:tc>
      </w:tr>
    </w:tbl>
    <w:p w14:paraId="44555E8E" w14:textId="6F48FD3E" w:rsidR="00184215" w:rsidRDefault="008F1A89" w:rsidP="008F1A89">
      <w:pPr>
        <w:pStyle w:val="berschrift1"/>
      </w:pPr>
      <w:r>
        <w:br w:type="page"/>
      </w:r>
      <w:bookmarkStart w:id="29" w:name="_Toc452714957"/>
      <w:r w:rsidR="0028556E">
        <w:lastRenderedPageBreak/>
        <w:t>UX</w:t>
      </w:r>
      <w:bookmarkEnd w:id="29"/>
    </w:p>
    <w:p w14:paraId="30CA49CF" w14:textId="17752BFA" w:rsidR="003570CE" w:rsidRDefault="003570CE" w:rsidP="003570CE">
      <w:pPr>
        <w:pStyle w:val="berschrift2"/>
      </w:pPr>
      <w:bookmarkStart w:id="30" w:name="_Toc452714958"/>
      <w:r>
        <w:t>Navigations-Map</w:t>
      </w:r>
      <w:bookmarkEnd w:id="30"/>
    </w:p>
    <w:p w14:paraId="2B1D84FD" w14:textId="652A07C0" w:rsidR="003570CE" w:rsidRPr="003570CE" w:rsidRDefault="003570CE" w:rsidP="003570CE">
      <w:r>
        <w:t>Die untenstehende Grafik zeigt die verschiedenen Activities und eine Art Navigation aus Benutzersicht auf. Die grau hinterlegten Felder sind im momentanen Zustand der Implementierung noch nicht aktiviert.</w:t>
      </w:r>
    </w:p>
    <w:p w14:paraId="4B62FD23" w14:textId="1DD67E63" w:rsidR="008479BB" w:rsidRDefault="003570CE" w:rsidP="003570CE">
      <w:r>
        <w:object w:dxaOrig="13870" w:dyaOrig="6481" w14:anchorId="1FB9D1AD">
          <v:shape id="_x0000_i1026" type="#_x0000_t75" style="width:453.75pt;height:212.25pt" o:ole="">
            <v:imagedata r:id="rId11" o:title=""/>
          </v:shape>
          <o:OLEObject Type="Embed" ProgID="Visio.Drawing.15" ShapeID="_x0000_i1026" DrawAspect="Content" ObjectID="_1526456675" r:id="rId12"/>
        </w:object>
      </w:r>
    </w:p>
    <w:p w14:paraId="40946FC3" w14:textId="3F3150B8" w:rsidR="00F00E60" w:rsidRDefault="00982A20" w:rsidP="008479BB">
      <w:pPr>
        <w:pStyle w:val="berschrift2"/>
      </w:pPr>
      <w:bookmarkStart w:id="31" w:name="_Toc452714959"/>
      <w:r>
        <w:t>UI</w:t>
      </w:r>
      <w:r w:rsidR="008479BB">
        <w:t xml:space="preserve"> – Login</w:t>
      </w:r>
      <w:bookmarkEnd w:id="31"/>
    </w:p>
    <w:p w14:paraId="623DE16E" w14:textId="06D42DAE" w:rsidR="00982A20" w:rsidRPr="00982A20" w:rsidRDefault="00982A20" w:rsidP="00982A20">
      <w:r>
        <w:rPr>
          <w:noProof/>
          <w:lang w:val="en-GB" w:eastAsia="en-GB"/>
        </w:rPr>
        <w:drawing>
          <wp:anchor distT="0" distB="0" distL="114300" distR="114300" simplePos="0" relativeHeight="251660288" behindDoc="1" locked="0" layoutInCell="1" allowOverlap="1" wp14:anchorId="0E9878EB" wp14:editId="58AE2DBD">
            <wp:simplePos x="0" y="0"/>
            <wp:positionH relativeFrom="margin">
              <wp:posOffset>4117340</wp:posOffset>
            </wp:positionH>
            <wp:positionV relativeFrom="paragraph">
              <wp:posOffset>194945</wp:posOffset>
            </wp:positionV>
            <wp:extent cx="1796415" cy="2853690"/>
            <wp:effectExtent l="0" t="0" r="0" b="3810"/>
            <wp:wrapTight wrapText="bothSides">
              <wp:wrapPolygon edited="0">
                <wp:start x="0" y="0"/>
                <wp:lineTo x="0" y="21485"/>
                <wp:lineTo x="21302" y="21485"/>
                <wp:lineTo x="21302"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96415" cy="2853690"/>
                    </a:xfrm>
                    <a:prstGeom prst="rect">
                      <a:avLst/>
                    </a:prstGeom>
                  </pic:spPr>
                </pic:pic>
              </a:graphicData>
            </a:graphic>
            <wp14:sizeRelH relativeFrom="margin">
              <wp14:pctWidth>0</wp14:pctWidth>
            </wp14:sizeRelH>
            <wp14:sizeRelV relativeFrom="margin">
              <wp14:pctHeight>0</wp14:pctHeight>
            </wp14:sizeRelV>
          </wp:anchor>
        </w:drawing>
      </w:r>
    </w:p>
    <w:p w14:paraId="796B14A0" w14:textId="023D29ED" w:rsidR="00982A20" w:rsidRDefault="00982A20" w:rsidP="00982A20">
      <w:r>
        <w:rPr>
          <w:noProof/>
          <w:lang w:val="en-GB" w:eastAsia="en-GB"/>
        </w:rPr>
        <w:drawing>
          <wp:anchor distT="0" distB="0" distL="114300" distR="114300" simplePos="0" relativeHeight="251658240" behindDoc="1" locked="0" layoutInCell="1" allowOverlap="1" wp14:anchorId="0E6B544D" wp14:editId="1CD6D61C">
            <wp:simplePos x="0" y="0"/>
            <wp:positionH relativeFrom="column">
              <wp:posOffset>2042022</wp:posOffset>
            </wp:positionH>
            <wp:positionV relativeFrom="paragraph">
              <wp:posOffset>25097</wp:posOffset>
            </wp:positionV>
            <wp:extent cx="1824355" cy="2830195"/>
            <wp:effectExtent l="0" t="0" r="4445" b="8255"/>
            <wp:wrapTight wrapText="bothSides">
              <wp:wrapPolygon edited="0">
                <wp:start x="0" y="0"/>
                <wp:lineTo x="0" y="21518"/>
                <wp:lineTo x="21427" y="21518"/>
                <wp:lineTo x="21427"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24355" cy="283019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1" locked="0" layoutInCell="1" allowOverlap="1" wp14:anchorId="4B8B6FE7" wp14:editId="677385D0">
            <wp:simplePos x="0" y="0"/>
            <wp:positionH relativeFrom="margin">
              <wp:align>left</wp:align>
            </wp:positionH>
            <wp:positionV relativeFrom="paragraph">
              <wp:posOffset>8890</wp:posOffset>
            </wp:positionV>
            <wp:extent cx="1837055" cy="2886075"/>
            <wp:effectExtent l="0" t="0" r="0" b="9525"/>
            <wp:wrapTight wrapText="bothSides">
              <wp:wrapPolygon edited="0">
                <wp:start x="0" y="0"/>
                <wp:lineTo x="0" y="21529"/>
                <wp:lineTo x="21279" y="21529"/>
                <wp:lineTo x="21279"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7055" cy="2886075"/>
                    </a:xfrm>
                    <a:prstGeom prst="rect">
                      <a:avLst/>
                    </a:prstGeom>
                  </pic:spPr>
                </pic:pic>
              </a:graphicData>
            </a:graphic>
            <wp14:sizeRelH relativeFrom="margin">
              <wp14:pctWidth>0</wp14:pctWidth>
            </wp14:sizeRelH>
            <wp14:sizeRelV relativeFrom="margin">
              <wp14:pctHeight>0</wp14:pctHeight>
            </wp14:sizeRelV>
          </wp:anchor>
        </w:drawing>
      </w:r>
    </w:p>
    <w:p w14:paraId="7F7E0F3C" w14:textId="77777777" w:rsidR="00982A20" w:rsidRDefault="00982A20">
      <w:r>
        <w:br w:type="page"/>
      </w:r>
    </w:p>
    <w:p w14:paraId="3EC7DFD1" w14:textId="488C5F6C" w:rsidR="008479BB" w:rsidRDefault="00982A20" w:rsidP="008479BB">
      <w:pPr>
        <w:pStyle w:val="berschrift2"/>
      </w:pPr>
      <w:bookmarkStart w:id="32" w:name="_Toc452714960"/>
      <w:r>
        <w:lastRenderedPageBreak/>
        <w:t>UI</w:t>
      </w:r>
      <w:r w:rsidR="008479BB">
        <w:t xml:space="preserve"> </w:t>
      </w:r>
      <w:r>
        <w:t>–</w:t>
      </w:r>
      <w:r w:rsidR="008479BB">
        <w:t xml:space="preserve"> MainScreen</w:t>
      </w:r>
      <w:bookmarkEnd w:id="32"/>
    </w:p>
    <w:p w14:paraId="6EA18374" w14:textId="77777777" w:rsidR="00A86A9A" w:rsidRPr="00A86A9A" w:rsidRDefault="00A86A9A" w:rsidP="00A86A9A"/>
    <w:p w14:paraId="61B85633" w14:textId="144CADF9" w:rsidR="00982A20" w:rsidRDefault="00982A20" w:rsidP="00982A20">
      <w:r>
        <w:rPr>
          <w:noProof/>
          <w:lang w:val="en-GB" w:eastAsia="en-GB"/>
        </w:rPr>
        <w:drawing>
          <wp:inline distT="0" distB="0" distL="0" distR="0" wp14:anchorId="5CBAF056" wp14:editId="7BC09074">
            <wp:extent cx="2083242" cy="322743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9694" cy="3237426"/>
                    </a:xfrm>
                    <a:prstGeom prst="rect">
                      <a:avLst/>
                    </a:prstGeom>
                  </pic:spPr>
                </pic:pic>
              </a:graphicData>
            </a:graphic>
          </wp:inline>
        </w:drawing>
      </w:r>
    </w:p>
    <w:p w14:paraId="59C8C7D2" w14:textId="7AF7034F" w:rsidR="00982A20" w:rsidRDefault="00982A20" w:rsidP="00982A20"/>
    <w:p w14:paraId="64E4078B" w14:textId="3F820C7E" w:rsidR="00982A20" w:rsidRDefault="00982A20" w:rsidP="00A86A9A">
      <w:pPr>
        <w:pStyle w:val="berschrift2"/>
      </w:pPr>
      <w:bookmarkStart w:id="33" w:name="_Toc452714961"/>
      <w:r>
        <w:t xml:space="preserve">UI </w:t>
      </w:r>
      <w:r w:rsidR="00A86A9A">
        <w:t>–</w:t>
      </w:r>
      <w:r>
        <w:t xml:space="preserve"> Lernen</w:t>
      </w:r>
      <w:bookmarkEnd w:id="3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049"/>
        <w:gridCol w:w="2941"/>
      </w:tblGrid>
      <w:tr w:rsidR="00A86A9A" w14:paraId="226F7741" w14:textId="77777777" w:rsidTr="00A86A9A">
        <w:tc>
          <w:tcPr>
            <w:tcW w:w="3020" w:type="dxa"/>
          </w:tcPr>
          <w:p w14:paraId="040D9D73" w14:textId="75D0A45F" w:rsidR="00A86A9A" w:rsidRDefault="00A86A9A" w:rsidP="00A86A9A">
            <w:r>
              <w:rPr>
                <w:noProof/>
                <w:lang w:val="en-GB" w:eastAsia="en-GB"/>
              </w:rPr>
              <w:drawing>
                <wp:anchor distT="0" distB="0" distL="114300" distR="114300" simplePos="0" relativeHeight="251668480" behindDoc="1" locked="0" layoutInCell="1" allowOverlap="1" wp14:anchorId="7B6DC268" wp14:editId="3CC810A9">
                  <wp:simplePos x="0" y="0"/>
                  <wp:positionH relativeFrom="column">
                    <wp:posOffset>0</wp:posOffset>
                  </wp:positionH>
                  <wp:positionV relativeFrom="paragraph">
                    <wp:posOffset>170815</wp:posOffset>
                  </wp:positionV>
                  <wp:extent cx="1887924" cy="2957885"/>
                  <wp:effectExtent l="0" t="0" r="0" b="0"/>
                  <wp:wrapTight wrapText="bothSides">
                    <wp:wrapPolygon edited="0">
                      <wp:start x="0" y="0"/>
                      <wp:lineTo x="0" y="21424"/>
                      <wp:lineTo x="21360" y="21424"/>
                      <wp:lineTo x="21360"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87924" cy="2957885"/>
                          </a:xfrm>
                          <a:prstGeom prst="rect">
                            <a:avLst/>
                          </a:prstGeom>
                        </pic:spPr>
                      </pic:pic>
                    </a:graphicData>
                  </a:graphic>
                </wp:anchor>
              </w:drawing>
            </w:r>
            <w:r>
              <w:t>Auswahl des Studiengangs</w:t>
            </w:r>
          </w:p>
        </w:tc>
        <w:tc>
          <w:tcPr>
            <w:tcW w:w="3021" w:type="dxa"/>
          </w:tcPr>
          <w:p w14:paraId="195DF3E9" w14:textId="62F9C3BF" w:rsidR="00A86A9A" w:rsidRDefault="00A86A9A" w:rsidP="00A86A9A">
            <w:r>
              <w:rPr>
                <w:noProof/>
                <w:lang w:val="en-GB" w:eastAsia="en-GB"/>
              </w:rPr>
              <w:drawing>
                <wp:anchor distT="0" distB="0" distL="114300" distR="114300" simplePos="0" relativeHeight="251670528" behindDoc="1" locked="0" layoutInCell="1" allowOverlap="1" wp14:anchorId="0A5E8A37" wp14:editId="67E91660">
                  <wp:simplePos x="0" y="0"/>
                  <wp:positionH relativeFrom="column">
                    <wp:posOffset>635</wp:posOffset>
                  </wp:positionH>
                  <wp:positionV relativeFrom="paragraph">
                    <wp:posOffset>170815</wp:posOffset>
                  </wp:positionV>
                  <wp:extent cx="1860605" cy="2938444"/>
                  <wp:effectExtent l="0" t="0" r="6350" b="0"/>
                  <wp:wrapTight wrapText="bothSides">
                    <wp:wrapPolygon edited="0">
                      <wp:start x="0" y="0"/>
                      <wp:lineTo x="0" y="21427"/>
                      <wp:lineTo x="21453" y="21427"/>
                      <wp:lineTo x="21453" y="0"/>
                      <wp:lineTo x="0" y="0"/>
                    </wp:wrapPolygon>
                  </wp:wrapTight>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60605" cy="2938444"/>
                          </a:xfrm>
                          <a:prstGeom prst="rect">
                            <a:avLst/>
                          </a:prstGeom>
                        </pic:spPr>
                      </pic:pic>
                    </a:graphicData>
                  </a:graphic>
                </wp:anchor>
              </w:drawing>
            </w:r>
            <w:r>
              <w:t>Auswahl des Moduls</w:t>
            </w:r>
          </w:p>
        </w:tc>
        <w:tc>
          <w:tcPr>
            <w:tcW w:w="3021" w:type="dxa"/>
          </w:tcPr>
          <w:p w14:paraId="4462EEC9" w14:textId="22D773D2" w:rsidR="00A86A9A" w:rsidRDefault="00A86A9A" w:rsidP="00A86A9A">
            <w:r>
              <w:rPr>
                <w:noProof/>
                <w:lang w:val="en-GB" w:eastAsia="en-GB"/>
              </w:rPr>
              <w:drawing>
                <wp:anchor distT="0" distB="0" distL="114300" distR="114300" simplePos="0" relativeHeight="251671552" behindDoc="1" locked="0" layoutInCell="1" allowOverlap="1" wp14:anchorId="1B775B88" wp14:editId="36DEA6BB">
                  <wp:simplePos x="0" y="0"/>
                  <wp:positionH relativeFrom="column">
                    <wp:posOffset>-11126</wp:posOffset>
                  </wp:positionH>
                  <wp:positionV relativeFrom="paragraph">
                    <wp:posOffset>206734</wp:posOffset>
                  </wp:positionV>
                  <wp:extent cx="1796200" cy="2806810"/>
                  <wp:effectExtent l="0" t="0" r="0" b="0"/>
                  <wp:wrapTight wrapText="bothSides">
                    <wp:wrapPolygon edited="0">
                      <wp:start x="0" y="0"/>
                      <wp:lineTo x="0" y="21405"/>
                      <wp:lineTo x="21310" y="21405"/>
                      <wp:lineTo x="21310" y="0"/>
                      <wp:lineTo x="0" y="0"/>
                    </wp:wrapPolygon>
                  </wp:wrapTight>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96200" cy="2806810"/>
                          </a:xfrm>
                          <a:prstGeom prst="rect">
                            <a:avLst/>
                          </a:prstGeom>
                        </pic:spPr>
                      </pic:pic>
                    </a:graphicData>
                  </a:graphic>
                </wp:anchor>
              </w:drawing>
            </w:r>
            <w:r>
              <w:t>Bundlewahl</w:t>
            </w:r>
          </w:p>
        </w:tc>
      </w:tr>
    </w:tbl>
    <w:p w14:paraId="157827CD" w14:textId="0FE40F63" w:rsidR="00845603" w:rsidRDefault="00845603" w:rsidP="00F00E60"/>
    <w:p w14:paraId="3B2F00F0" w14:textId="77777777" w:rsidR="00845603" w:rsidRDefault="00845603">
      <w: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45603" w14:paraId="182E09D3" w14:textId="77777777" w:rsidTr="00845603">
        <w:tc>
          <w:tcPr>
            <w:tcW w:w="3020" w:type="dxa"/>
          </w:tcPr>
          <w:p w14:paraId="61230F4B" w14:textId="3DF48AF6" w:rsidR="00845603" w:rsidRDefault="00C007A2">
            <w:r>
              <w:rPr>
                <w:noProof/>
                <w:lang w:val="en-GB" w:eastAsia="en-GB"/>
              </w:rPr>
              <w:lastRenderedPageBreak/>
              <w:drawing>
                <wp:anchor distT="0" distB="0" distL="114300" distR="114300" simplePos="0" relativeHeight="251672576" behindDoc="1" locked="0" layoutInCell="1" allowOverlap="1" wp14:anchorId="5A50A983" wp14:editId="615E36E3">
                  <wp:simplePos x="0" y="0"/>
                  <wp:positionH relativeFrom="column">
                    <wp:posOffset>-6681</wp:posOffset>
                  </wp:positionH>
                  <wp:positionV relativeFrom="paragraph">
                    <wp:posOffset>206734</wp:posOffset>
                  </wp:positionV>
                  <wp:extent cx="1719125" cy="2687541"/>
                  <wp:effectExtent l="0" t="0" r="0" b="0"/>
                  <wp:wrapTight wrapText="bothSides">
                    <wp:wrapPolygon edited="0">
                      <wp:start x="0" y="0"/>
                      <wp:lineTo x="0" y="21437"/>
                      <wp:lineTo x="21305" y="21437"/>
                      <wp:lineTo x="21305" y="0"/>
                      <wp:lineTo x="0" y="0"/>
                    </wp:wrapPolygon>
                  </wp:wrapTight>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19125" cy="2687541"/>
                          </a:xfrm>
                          <a:prstGeom prst="rect">
                            <a:avLst/>
                          </a:prstGeom>
                        </pic:spPr>
                      </pic:pic>
                    </a:graphicData>
                  </a:graphic>
                </wp:anchor>
              </w:drawing>
            </w:r>
            <w:r>
              <w:t>Anzeige der Karteikarte</w:t>
            </w:r>
          </w:p>
        </w:tc>
        <w:tc>
          <w:tcPr>
            <w:tcW w:w="3021" w:type="dxa"/>
          </w:tcPr>
          <w:p w14:paraId="190EAB35" w14:textId="77777777" w:rsidR="00845603" w:rsidRDefault="00845603"/>
        </w:tc>
        <w:tc>
          <w:tcPr>
            <w:tcW w:w="3021" w:type="dxa"/>
          </w:tcPr>
          <w:p w14:paraId="62CAC680" w14:textId="77777777" w:rsidR="00845603" w:rsidRDefault="00845603"/>
        </w:tc>
      </w:tr>
    </w:tbl>
    <w:p w14:paraId="7355A9DF" w14:textId="5E00159D" w:rsidR="000871C9" w:rsidRDefault="00D70C06">
      <w:r>
        <w:t>Das App kann mit Gestensteuereung bedient werden. Für das Anzeigen der Lösung kann der User auf die aktuelle Karte tippen, um die nächste anzuzeigen, mit dem Finger über den Bildschirm wischen.</w:t>
      </w:r>
    </w:p>
    <w:p w14:paraId="3862D71C" w14:textId="77777777" w:rsidR="000871C9" w:rsidRDefault="000871C9"/>
    <w:p w14:paraId="089172B4" w14:textId="75477DDE" w:rsidR="000871C9" w:rsidRDefault="000871C9" w:rsidP="000871C9">
      <w:pPr>
        <w:pStyle w:val="berschrift2"/>
      </w:pPr>
      <w:bookmarkStart w:id="34" w:name="_Toc452714962"/>
      <w:r>
        <w:t xml:space="preserve">UI – </w:t>
      </w:r>
      <w:r w:rsidR="00CD760E">
        <w:t>Bundle/</w:t>
      </w:r>
      <w:r>
        <w:t>Karten erstellen</w:t>
      </w:r>
      <w:bookmarkEnd w:id="3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871C9" w14:paraId="42C007B9" w14:textId="77777777" w:rsidTr="000871C9">
        <w:tc>
          <w:tcPr>
            <w:tcW w:w="3020" w:type="dxa"/>
          </w:tcPr>
          <w:p w14:paraId="724DCE91" w14:textId="04EF8AEF" w:rsidR="000871C9" w:rsidRDefault="000871C9" w:rsidP="000871C9">
            <w:r>
              <w:rPr>
                <w:noProof/>
                <w:lang w:val="en-GB" w:eastAsia="en-GB"/>
              </w:rPr>
              <w:drawing>
                <wp:inline distT="0" distB="0" distL="0" distR="0" wp14:anchorId="74B1B86E" wp14:editId="22EC5307">
                  <wp:extent cx="1717482" cy="2696748"/>
                  <wp:effectExtent l="0" t="0" r="0" b="889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4585" cy="2723603"/>
                          </a:xfrm>
                          <a:prstGeom prst="rect">
                            <a:avLst/>
                          </a:prstGeom>
                        </pic:spPr>
                      </pic:pic>
                    </a:graphicData>
                  </a:graphic>
                </wp:inline>
              </w:drawing>
            </w:r>
          </w:p>
        </w:tc>
        <w:tc>
          <w:tcPr>
            <w:tcW w:w="3021" w:type="dxa"/>
          </w:tcPr>
          <w:p w14:paraId="2DFA7348" w14:textId="42D3ED21" w:rsidR="000871C9" w:rsidRDefault="000871C9" w:rsidP="000871C9">
            <w:r>
              <w:rPr>
                <w:noProof/>
                <w:lang w:val="en-GB" w:eastAsia="en-GB"/>
              </w:rPr>
              <w:drawing>
                <wp:inline distT="0" distB="0" distL="0" distR="0" wp14:anchorId="573CD65D" wp14:editId="36D23C8A">
                  <wp:extent cx="1682940" cy="2639833"/>
                  <wp:effectExtent l="0" t="0" r="0" b="825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2236" cy="2654415"/>
                          </a:xfrm>
                          <a:prstGeom prst="rect">
                            <a:avLst/>
                          </a:prstGeom>
                        </pic:spPr>
                      </pic:pic>
                    </a:graphicData>
                  </a:graphic>
                </wp:inline>
              </w:drawing>
            </w:r>
          </w:p>
        </w:tc>
        <w:tc>
          <w:tcPr>
            <w:tcW w:w="3021" w:type="dxa"/>
          </w:tcPr>
          <w:p w14:paraId="7C256C7E" w14:textId="3F3DE1F2" w:rsidR="000871C9" w:rsidRDefault="000871C9" w:rsidP="000871C9">
            <w:r>
              <w:rPr>
                <w:noProof/>
                <w:lang w:val="en-GB" w:eastAsia="en-GB"/>
              </w:rPr>
              <w:drawing>
                <wp:inline distT="0" distB="0" distL="0" distR="0" wp14:anchorId="4411C420" wp14:editId="6507C523">
                  <wp:extent cx="1772499" cy="2790908"/>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7430" cy="2798672"/>
                          </a:xfrm>
                          <a:prstGeom prst="rect">
                            <a:avLst/>
                          </a:prstGeom>
                        </pic:spPr>
                      </pic:pic>
                    </a:graphicData>
                  </a:graphic>
                </wp:inline>
              </w:drawing>
            </w:r>
          </w:p>
        </w:tc>
      </w:tr>
    </w:tbl>
    <w:p w14:paraId="02F2718D" w14:textId="77777777" w:rsidR="000871C9" w:rsidRDefault="000871C9" w:rsidP="000871C9"/>
    <w:p w14:paraId="7369055B" w14:textId="4EEA05EF" w:rsidR="008479BB" w:rsidRDefault="008479BB" w:rsidP="000871C9">
      <w:r>
        <w:br w:type="page"/>
      </w:r>
    </w:p>
    <w:p w14:paraId="7CB6E2E2" w14:textId="14BBA94D" w:rsidR="007354B0" w:rsidRPr="00FB73F0" w:rsidRDefault="007354B0" w:rsidP="007354B0">
      <w:pPr>
        <w:pStyle w:val="berschrift1"/>
        <w:numPr>
          <w:ilvl w:val="0"/>
          <w:numId w:val="6"/>
        </w:numPr>
      </w:pPr>
      <w:bookmarkStart w:id="35" w:name="_Toc452714963"/>
      <w:r w:rsidRPr="00FB73F0">
        <w:lastRenderedPageBreak/>
        <w:t>Architektonische Ziele &amp; Einschränkungen</w:t>
      </w:r>
      <w:bookmarkEnd w:id="20"/>
      <w:bookmarkEnd w:id="27"/>
      <w:bookmarkEnd w:id="35"/>
    </w:p>
    <w:p w14:paraId="36D0C495" w14:textId="7880737C" w:rsidR="00E62B80" w:rsidRDefault="00E62B80" w:rsidP="00E62B80">
      <w:pPr>
        <w:pStyle w:val="berschrift2"/>
      </w:pPr>
      <w:bookmarkStart w:id="36" w:name="_Toc452714964"/>
      <w:r>
        <w:t>Security</w:t>
      </w:r>
      <w:bookmarkEnd w:id="36"/>
    </w:p>
    <w:p w14:paraId="594B1066" w14:textId="1D793013" w:rsidR="00E62B80" w:rsidRDefault="00E62B80" w:rsidP="00E62B80">
      <w:r>
        <w:t xml:space="preserve">Die User erstellen einen Account mit Namen, Mail und Passwort. Durch die Angabe von Mail und Passwort können wir bis zu einem gewissen Grad sicherstellen, dass keine unautorisierten Personen auf das jeweilige Benutzerprofil Zugriff erhalten. </w:t>
      </w:r>
    </w:p>
    <w:p w14:paraId="48B62F70" w14:textId="76EB99B5" w:rsidR="007740EB" w:rsidRPr="00E62B80" w:rsidRDefault="007740EB" w:rsidP="00E62B80">
      <w:r>
        <w:t>Da jedoch kaum Schaden angerichtet werden kann, wenn von einem falschen Account auf die Applikation zugegriffen wird, ist Security für uns eher von kleiner Bedeutung.</w:t>
      </w:r>
    </w:p>
    <w:p w14:paraId="5B064679" w14:textId="6340BDA8" w:rsidR="00E62B80" w:rsidRDefault="00E62B80" w:rsidP="00E62B80">
      <w:pPr>
        <w:pStyle w:val="berschrift2"/>
      </w:pPr>
      <w:bookmarkStart w:id="37" w:name="_Toc452714965"/>
      <w:r>
        <w:t>Tools</w:t>
      </w:r>
      <w:bookmarkEnd w:id="37"/>
    </w:p>
    <w:p w14:paraId="6C192990" w14:textId="2430AD45" w:rsidR="00831EC0" w:rsidRPr="00831EC0" w:rsidRDefault="00A13269" w:rsidP="00831EC0">
      <w:r>
        <w:t>Unsere Toolchain ist im Dokument „Projektplan“ unter dem Punkt Eingesetzte Tools ersichtlich.</w:t>
      </w:r>
    </w:p>
    <w:p w14:paraId="2F09F71E" w14:textId="77777777" w:rsidR="00831EC0" w:rsidRDefault="007740EB" w:rsidP="007740EB">
      <w:pPr>
        <w:pStyle w:val="berschrift2"/>
      </w:pPr>
      <w:bookmarkStart w:id="38" w:name="_Toc94972221"/>
      <w:bookmarkStart w:id="39" w:name="_Toc452714966"/>
      <w:r w:rsidRPr="007740EB">
        <w:t>Implementierung</w:t>
      </w:r>
      <w:bookmarkEnd w:id="39"/>
    </w:p>
    <w:p w14:paraId="5520EC78" w14:textId="016F1AD4" w:rsidR="00F678C4" w:rsidRDefault="00831EC0" w:rsidP="00831EC0">
      <w:r>
        <w:t>Bei unserem Projekt handelt es sich um eine Android Applikation, die letztendlich über den Play Store erhältlich sein soll.</w:t>
      </w:r>
    </w:p>
    <w:p w14:paraId="6A510534" w14:textId="088A8A62" w:rsidR="00F678C4" w:rsidRDefault="00F678C4" w:rsidP="00F678C4">
      <w:pPr>
        <w:pStyle w:val="berschrift2"/>
      </w:pPr>
      <w:bookmarkStart w:id="40" w:name="_Toc452714967"/>
      <w:r>
        <w:t>Eingesetzte Frameworks</w:t>
      </w:r>
      <w:bookmarkEnd w:id="40"/>
    </w:p>
    <w:tbl>
      <w:tblPr>
        <w:tblStyle w:val="LightShading-Accent11"/>
        <w:tblW w:w="9560" w:type="dxa"/>
        <w:tblLook w:val="04A0" w:firstRow="1" w:lastRow="0" w:firstColumn="1" w:lastColumn="0" w:noHBand="0" w:noVBand="1"/>
      </w:tblPr>
      <w:tblGrid>
        <w:gridCol w:w="1282"/>
        <w:gridCol w:w="764"/>
        <w:gridCol w:w="1379"/>
        <w:gridCol w:w="1059"/>
        <w:gridCol w:w="1320"/>
        <w:gridCol w:w="1379"/>
        <w:gridCol w:w="1318"/>
        <w:gridCol w:w="1059"/>
      </w:tblGrid>
      <w:tr w:rsidR="00F678C4" w:rsidRPr="00FF02C8" w14:paraId="0FE74675" w14:textId="77777777" w:rsidTr="00E831C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8DB3E2" w:themeFill="text2" w:themeFillTint="66"/>
          </w:tcPr>
          <w:p w14:paraId="6B1C8FEF" w14:textId="77777777" w:rsidR="00F678C4" w:rsidRPr="00FF02C8" w:rsidRDefault="00F678C4" w:rsidP="00A67AB7">
            <w:pPr>
              <w:rPr>
                <w:b w:val="0"/>
              </w:rPr>
            </w:pPr>
          </w:p>
        </w:tc>
        <w:tc>
          <w:tcPr>
            <w:tcW w:w="4522" w:type="dxa"/>
            <w:gridSpan w:val="4"/>
            <w:shd w:val="clear" w:color="auto" w:fill="8DB3E2" w:themeFill="text2" w:themeFillTint="66"/>
          </w:tcPr>
          <w:p w14:paraId="41CAA395" w14:textId="77777777" w:rsidR="00F678C4" w:rsidRPr="00FF02C8" w:rsidRDefault="00F678C4" w:rsidP="00A67AB7">
            <w:pPr>
              <w:cnfStyle w:val="100000000000" w:firstRow="1" w:lastRow="0" w:firstColumn="0" w:lastColumn="0" w:oddVBand="0" w:evenVBand="0" w:oddHBand="0" w:evenHBand="0" w:firstRowFirstColumn="0" w:firstRowLastColumn="0" w:lastRowFirstColumn="0" w:lastRowLastColumn="0"/>
              <w:rPr>
                <w:b w:val="0"/>
              </w:rPr>
            </w:pPr>
            <w:r w:rsidRPr="00FF02C8">
              <w:rPr>
                <w:b w:val="0"/>
              </w:rPr>
              <w:t>client</w:t>
            </w:r>
          </w:p>
        </w:tc>
        <w:tc>
          <w:tcPr>
            <w:tcW w:w="3756" w:type="dxa"/>
            <w:gridSpan w:val="3"/>
            <w:shd w:val="clear" w:color="auto" w:fill="8DB3E2" w:themeFill="text2" w:themeFillTint="66"/>
          </w:tcPr>
          <w:p w14:paraId="15F26A5E" w14:textId="77777777" w:rsidR="00F678C4" w:rsidRPr="00FF02C8" w:rsidRDefault="00F678C4" w:rsidP="00A67AB7">
            <w:pPr>
              <w:cnfStyle w:val="100000000000" w:firstRow="1" w:lastRow="0" w:firstColumn="0" w:lastColumn="0" w:oddVBand="0" w:evenVBand="0" w:oddHBand="0" w:evenHBand="0" w:firstRowFirstColumn="0" w:firstRowLastColumn="0" w:lastRowFirstColumn="0" w:lastRowLastColumn="0"/>
              <w:rPr>
                <w:b w:val="0"/>
              </w:rPr>
            </w:pPr>
            <w:r w:rsidRPr="00FF02C8">
              <w:rPr>
                <w:b w:val="0"/>
              </w:rPr>
              <w:t>server</w:t>
            </w:r>
          </w:p>
        </w:tc>
      </w:tr>
      <w:tr w:rsidR="00F678C4" w14:paraId="34972500" w14:textId="77777777" w:rsidTr="003A115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3686B3B9" w14:textId="5F5B427A" w:rsidR="00F678C4" w:rsidRDefault="004011E3" w:rsidP="00A67AB7">
            <w:r>
              <w:t>Package</w:t>
            </w:r>
          </w:p>
        </w:tc>
        <w:tc>
          <w:tcPr>
            <w:tcW w:w="764" w:type="dxa"/>
            <w:shd w:val="clear" w:color="auto" w:fill="FFFFFF" w:themeFill="background1"/>
          </w:tcPr>
          <w:p w14:paraId="68A9830A"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.gui</w:t>
            </w:r>
          </w:p>
        </w:tc>
        <w:tc>
          <w:tcPr>
            <w:tcW w:w="1379" w:type="dxa"/>
            <w:shd w:val="clear" w:color="auto" w:fill="FFFFFF" w:themeFill="background1"/>
          </w:tcPr>
          <w:p w14:paraId="4A1517BC"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.application</w:t>
            </w:r>
          </w:p>
        </w:tc>
        <w:tc>
          <w:tcPr>
            <w:tcW w:w="1059" w:type="dxa"/>
            <w:shd w:val="clear" w:color="auto" w:fill="FFFFFF" w:themeFill="background1"/>
          </w:tcPr>
          <w:p w14:paraId="263C5FDD"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.domain</w:t>
            </w:r>
          </w:p>
        </w:tc>
        <w:tc>
          <w:tcPr>
            <w:tcW w:w="1320" w:type="dxa"/>
            <w:shd w:val="clear" w:color="auto" w:fill="FFFFFF" w:themeFill="background1"/>
          </w:tcPr>
          <w:p w14:paraId="75366F95"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.messaging</w:t>
            </w:r>
          </w:p>
        </w:tc>
        <w:tc>
          <w:tcPr>
            <w:tcW w:w="1379" w:type="dxa"/>
            <w:shd w:val="clear" w:color="auto" w:fill="FFFFFF" w:themeFill="background1"/>
          </w:tcPr>
          <w:p w14:paraId="4463A037"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.application</w:t>
            </w:r>
          </w:p>
        </w:tc>
        <w:tc>
          <w:tcPr>
            <w:tcW w:w="1318" w:type="dxa"/>
            <w:shd w:val="clear" w:color="auto" w:fill="FFFFFF" w:themeFill="background1"/>
          </w:tcPr>
          <w:p w14:paraId="3D0625D6"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.messaging</w:t>
            </w:r>
          </w:p>
        </w:tc>
        <w:tc>
          <w:tcPr>
            <w:tcW w:w="1059" w:type="dxa"/>
            <w:shd w:val="clear" w:color="auto" w:fill="FFFFFF" w:themeFill="background1"/>
          </w:tcPr>
          <w:p w14:paraId="2FE66400" w14:textId="77777777" w:rsidR="00F678C4" w:rsidRDefault="00F678C4" w:rsidP="00A67AB7">
            <w:pPr>
              <w:cnfStyle w:val="000000100000" w:firstRow="0" w:lastRow="0" w:firstColumn="0" w:lastColumn="0" w:oddVBand="0" w:evenVBand="0" w:oddHBand="1" w:evenHBand="0" w:firstRowFirstColumn="0" w:firstRowLastColumn="0" w:lastRowFirstColumn="0" w:lastRowLastColumn="0"/>
            </w:pPr>
            <w:r>
              <w:t>.domain</w:t>
            </w:r>
          </w:p>
        </w:tc>
      </w:tr>
      <w:tr w:rsidR="00F678C4" w14:paraId="3E9A8873" w14:textId="77777777" w:rsidTr="003A1155">
        <w:trPr>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2573320A" w14:textId="77777777" w:rsidR="00F678C4" w:rsidRDefault="00F678C4" w:rsidP="00A67AB7">
            <w:r>
              <w:t>Rabbitmq.*</w:t>
            </w:r>
          </w:p>
        </w:tc>
        <w:tc>
          <w:tcPr>
            <w:tcW w:w="764" w:type="dxa"/>
            <w:shd w:val="clear" w:color="auto" w:fill="FFFFFF" w:themeFill="background1"/>
          </w:tcPr>
          <w:p w14:paraId="4F537695"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79" w:type="dxa"/>
            <w:shd w:val="clear" w:color="auto" w:fill="FFFFFF" w:themeFill="background1"/>
          </w:tcPr>
          <w:p w14:paraId="4FF920DF"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059" w:type="dxa"/>
            <w:shd w:val="clear" w:color="auto" w:fill="FFFFFF" w:themeFill="background1"/>
          </w:tcPr>
          <w:p w14:paraId="236EF6B0"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20" w:type="dxa"/>
            <w:shd w:val="clear" w:color="auto" w:fill="FFFFFF" w:themeFill="background1"/>
          </w:tcPr>
          <w:p w14:paraId="72FA7216" w14:textId="5B98F404" w:rsidR="00F678C4" w:rsidRPr="00BB4252" w:rsidRDefault="00BB4252" w:rsidP="00A67AB7">
            <w:pPr>
              <w:cnfStyle w:val="000000000000" w:firstRow="0" w:lastRow="0" w:firstColumn="0" w:lastColumn="0" w:oddVBand="0" w:evenVBand="0" w:oddHBand="0" w:evenHBand="0" w:firstRowFirstColumn="0" w:firstRowLastColumn="0" w:lastRowFirstColumn="0" w:lastRowLastColumn="0"/>
              <w:rPr>
                <w:b/>
              </w:rPr>
            </w:pPr>
            <w:r w:rsidRPr="00BB4252">
              <w:rPr>
                <w:b/>
              </w:rPr>
              <w:t>X</w:t>
            </w:r>
          </w:p>
        </w:tc>
        <w:tc>
          <w:tcPr>
            <w:tcW w:w="1379" w:type="dxa"/>
            <w:shd w:val="clear" w:color="auto" w:fill="FFFFFF" w:themeFill="background1"/>
          </w:tcPr>
          <w:p w14:paraId="0CF7A005"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18" w:type="dxa"/>
            <w:shd w:val="clear" w:color="auto" w:fill="FFFFFF" w:themeFill="background1"/>
          </w:tcPr>
          <w:p w14:paraId="12C29432"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r w:rsidRPr="00BB4252">
              <w:rPr>
                <w:b/>
              </w:rPr>
              <w:t>X</w:t>
            </w:r>
          </w:p>
        </w:tc>
        <w:tc>
          <w:tcPr>
            <w:tcW w:w="1059" w:type="dxa"/>
            <w:shd w:val="clear" w:color="auto" w:fill="FFFFFF" w:themeFill="background1"/>
          </w:tcPr>
          <w:p w14:paraId="4DBBF45E"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r>
      <w:tr w:rsidR="00F678C4" w14:paraId="23DCCE00" w14:textId="77777777" w:rsidTr="003A1155">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4971767F" w14:textId="77777777" w:rsidR="00F678C4" w:rsidRDefault="00F678C4" w:rsidP="00A67AB7">
            <w:r>
              <w:t>JUnit</w:t>
            </w:r>
          </w:p>
        </w:tc>
        <w:tc>
          <w:tcPr>
            <w:tcW w:w="764" w:type="dxa"/>
            <w:shd w:val="clear" w:color="auto" w:fill="FFFFFF" w:themeFill="background1"/>
          </w:tcPr>
          <w:p w14:paraId="20DBD45C"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379" w:type="dxa"/>
            <w:shd w:val="clear" w:color="auto" w:fill="FFFFFF" w:themeFill="background1"/>
          </w:tcPr>
          <w:p w14:paraId="2C6E8851" w14:textId="45C0255F"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c>
          <w:tcPr>
            <w:tcW w:w="1059" w:type="dxa"/>
            <w:shd w:val="clear" w:color="auto" w:fill="FFFFFF" w:themeFill="background1"/>
          </w:tcPr>
          <w:p w14:paraId="27705C6D" w14:textId="77667A63"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c>
          <w:tcPr>
            <w:tcW w:w="1320" w:type="dxa"/>
            <w:shd w:val="clear" w:color="auto" w:fill="FFFFFF" w:themeFill="background1"/>
          </w:tcPr>
          <w:p w14:paraId="1C9682A3" w14:textId="31720FBE"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c>
          <w:tcPr>
            <w:tcW w:w="1379" w:type="dxa"/>
            <w:shd w:val="clear" w:color="auto" w:fill="FFFFFF" w:themeFill="background1"/>
          </w:tcPr>
          <w:p w14:paraId="551E742A" w14:textId="7FD2B586"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c>
          <w:tcPr>
            <w:tcW w:w="1318" w:type="dxa"/>
            <w:shd w:val="clear" w:color="auto" w:fill="FFFFFF" w:themeFill="background1"/>
          </w:tcPr>
          <w:p w14:paraId="0C5B5E01" w14:textId="518ADD26"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c>
          <w:tcPr>
            <w:tcW w:w="1059" w:type="dxa"/>
            <w:shd w:val="clear" w:color="auto" w:fill="FFFFFF" w:themeFill="background1"/>
          </w:tcPr>
          <w:p w14:paraId="283211AC" w14:textId="5752E43A" w:rsidR="00F678C4" w:rsidRPr="00BB4252" w:rsidRDefault="00BB4252" w:rsidP="00A67AB7">
            <w:pPr>
              <w:cnfStyle w:val="000000100000" w:firstRow="0" w:lastRow="0" w:firstColumn="0" w:lastColumn="0" w:oddVBand="0" w:evenVBand="0" w:oddHBand="1" w:evenHBand="0" w:firstRowFirstColumn="0" w:firstRowLastColumn="0" w:lastRowFirstColumn="0" w:lastRowLastColumn="0"/>
              <w:rPr>
                <w:b/>
              </w:rPr>
            </w:pPr>
            <w:r>
              <w:rPr>
                <w:b/>
              </w:rPr>
              <w:t>X</w:t>
            </w:r>
          </w:p>
        </w:tc>
      </w:tr>
      <w:tr w:rsidR="00F678C4" w14:paraId="59630E7B" w14:textId="77777777" w:rsidTr="003A1155">
        <w:trPr>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68D799A8" w14:textId="77777777" w:rsidR="00F678C4" w:rsidRDefault="00F678C4" w:rsidP="00A67AB7">
            <w:r>
              <w:t>SQLite</w:t>
            </w:r>
          </w:p>
        </w:tc>
        <w:tc>
          <w:tcPr>
            <w:tcW w:w="764" w:type="dxa"/>
            <w:shd w:val="clear" w:color="auto" w:fill="FFFFFF" w:themeFill="background1"/>
          </w:tcPr>
          <w:p w14:paraId="322EC30F"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79" w:type="dxa"/>
            <w:shd w:val="clear" w:color="auto" w:fill="FFFFFF" w:themeFill="background1"/>
          </w:tcPr>
          <w:p w14:paraId="46FDE80C"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059" w:type="dxa"/>
            <w:shd w:val="clear" w:color="auto" w:fill="FFFFFF" w:themeFill="background1"/>
          </w:tcPr>
          <w:p w14:paraId="15BBE6C9" w14:textId="55D77569" w:rsidR="00F678C4" w:rsidRPr="00BB4252" w:rsidRDefault="00BB4252"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320" w:type="dxa"/>
            <w:shd w:val="clear" w:color="auto" w:fill="FFFFFF" w:themeFill="background1"/>
          </w:tcPr>
          <w:p w14:paraId="64915900"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79" w:type="dxa"/>
            <w:shd w:val="clear" w:color="auto" w:fill="FFFFFF" w:themeFill="background1"/>
          </w:tcPr>
          <w:p w14:paraId="371046BE"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318" w:type="dxa"/>
            <w:shd w:val="clear" w:color="auto" w:fill="FFFFFF" w:themeFill="background1"/>
          </w:tcPr>
          <w:p w14:paraId="0676B687"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c>
          <w:tcPr>
            <w:tcW w:w="1059" w:type="dxa"/>
            <w:shd w:val="clear" w:color="auto" w:fill="FFFFFF" w:themeFill="background1"/>
          </w:tcPr>
          <w:p w14:paraId="134501CF" w14:textId="77777777" w:rsidR="00F678C4" w:rsidRPr="00BB4252" w:rsidRDefault="00F678C4" w:rsidP="00A67AB7">
            <w:pPr>
              <w:cnfStyle w:val="000000000000" w:firstRow="0" w:lastRow="0" w:firstColumn="0" w:lastColumn="0" w:oddVBand="0" w:evenVBand="0" w:oddHBand="0" w:evenHBand="0" w:firstRowFirstColumn="0" w:firstRowLastColumn="0" w:lastRowFirstColumn="0" w:lastRowLastColumn="0"/>
              <w:rPr>
                <w:b/>
              </w:rPr>
            </w:pPr>
          </w:p>
        </w:tc>
      </w:tr>
      <w:tr w:rsidR="00F678C4" w14:paraId="6B20F482" w14:textId="77777777" w:rsidTr="003A115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482F6BEF" w14:textId="77777777" w:rsidR="00F678C4" w:rsidRDefault="00F678C4" w:rsidP="00A67AB7">
            <w:r>
              <w:t>JDBC</w:t>
            </w:r>
          </w:p>
        </w:tc>
        <w:tc>
          <w:tcPr>
            <w:tcW w:w="764" w:type="dxa"/>
            <w:shd w:val="clear" w:color="auto" w:fill="FFFFFF" w:themeFill="background1"/>
          </w:tcPr>
          <w:p w14:paraId="5E4C9533"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379" w:type="dxa"/>
            <w:shd w:val="clear" w:color="auto" w:fill="FFFFFF" w:themeFill="background1"/>
          </w:tcPr>
          <w:p w14:paraId="3B04BC84"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059" w:type="dxa"/>
            <w:shd w:val="clear" w:color="auto" w:fill="FFFFFF" w:themeFill="background1"/>
          </w:tcPr>
          <w:p w14:paraId="3FC0D883"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320" w:type="dxa"/>
            <w:shd w:val="clear" w:color="auto" w:fill="FFFFFF" w:themeFill="background1"/>
          </w:tcPr>
          <w:p w14:paraId="643EFB25"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379" w:type="dxa"/>
            <w:shd w:val="clear" w:color="auto" w:fill="FFFFFF" w:themeFill="background1"/>
          </w:tcPr>
          <w:p w14:paraId="5F35A750"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318" w:type="dxa"/>
            <w:shd w:val="clear" w:color="auto" w:fill="FFFFFF" w:themeFill="background1"/>
          </w:tcPr>
          <w:p w14:paraId="28607EFB"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p>
        </w:tc>
        <w:tc>
          <w:tcPr>
            <w:tcW w:w="1059" w:type="dxa"/>
            <w:shd w:val="clear" w:color="auto" w:fill="FFFFFF" w:themeFill="background1"/>
          </w:tcPr>
          <w:p w14:paraId="18F431A3" w14:textId="77777777" w:rsidR="00F678C4" w:rsidRPr="00BB4252" w:rsidRDefault="00F678C4" w:rsidP="00A67AB7">
            <w:pPr>
              <w:cnfStyle w:val="000000100000" w:firstRow="0" w:lastRow="0" w:firstColumn="0" w:lastColumn="0" w:oddVBand="0" w:evenVBand="0" w:oddHBand="1" w:evenHBand="0" w:firstRowFirstColumn="0" w:firstRowLastColumn="0" w:lastRowFirstColumn="0" w:lastRowLastColumn="0"/>
              <w:rPr>
                <w:b/>
              </w:rPr>
            </w:pPr>
            <w:r w:rsidRPr="00BB4252">
              <w:rPr>
                <w:b/>
              </w:rPr>
              <w:t>X</w:t>
            </w:r>
          </w:p>
        </w:tc>
      </w:tr>
      <w:tr w:rsidR="003A1155" w14:paraId="1153166E" w14:textId="77777777" w:rsidTr="003A1155">
        <w:trPr>
          <w:trHeight w:val="338"/>
        </w:trPr>
        <w:tc>
          <w:tcPr>
            <w:cnfStyle w:val="001000000000" w:firstRow="0" w:lastRow="0" w:firstColumn="1" w:lastColumn="0" w:oddVBand="0" w:evenVBand="0" w:oddHBand="0" w:evenHBand="0" w:firstRowFirstColumn="0" w:firstRowLastColumn="0" w:lastRowFirstColumn="0" w:lastRowLastColumn="0"/>
            <w:tcW w:w="1282" w:type="dxa"/>
            <w:shd w:val="clear" w:color="auto" w:fill="FFFFFF" w:themeFill="background1"/>
          </w:tcPr>
          <w:p w14:paraId="0DC64B12" w14:textId="397F3BE4" w:rsidR="003A1155" w:rsidRDefault="008714CF" w:rsidP="00A67AB7">
            <w:r>
              <w:t>Espresso</w:t>
            </w:r>
          </w:p>
        </w:tc>
        <w:tc>
          <w:tcPr>
            <w:tcW w:w="764" w:type="dxa"/>
            <w:shd w:val="clear" w:color="auto" w:fill="FFFFFF" w:themeFill="background1"/>
          </w:tcPr>
          <w:p w14:paraId="0B3AA35F" w14:textId="61296C2D" w:rsidR="003A1155" w:rsidRPr="00BB4252" w:rsidRDefault="008714CF"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379" w:type="dxa"/>
            <w:shd w:val="clear" w:color="auto" w:fill="FFFFFF" w:themeFill="background1"/>
          </w:tcPr>
          <w:p w14:paraId="639A1EF8" w14:textId="5E16FC72"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059" w:type="dxa"/>
            <w:shd w:val="clear" w:color="auto" w:fill="FFFFFF" w:themeFill="background1"/>
          </w:tcPr>
          <w:p w14:paraId="2AA2F76C" w14:textId="32DF8B70"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320" w:type="dxa"/>
            <w:shd w:val="clear" w:color="auto" w:fill="FFFFFF" w:themeFill="background1"/>
          </w:tcPr>
          <w:p w14:paraId="48FAB038" w14:textId="44F5225A"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379" w:type="dxa"/>
            <w:shd w:val="clear" w:color="auto" w:fill="FFFFFF" w:themeFill="background1"/>
          </w:tcPr>
          <w:p w14:paraId="544720D8" w14:textId="0B33A84C"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318" w:type="dxa"/>
            <w:shd w:val="clear" w:color="auto" w:fill="FFFFFF" w:themeFill="background1"/>
          </w:tcPr>
          <w:p w14:paraId="47C3E9C4" w14:textId="57CC17AB"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c>
          <w:tcPr>
            <w:tcW w:w="1059" w:type="dxa"/>
            <w:shd w:val="clear" w:color="auto" w:fill="FFFFFF" w:themeFill="background1"/>
          </w:tcPr>
          <w:p w14:paraId="41EBE23D" w14:textId="4BB4CD78" w:rsidR="003A1155" w:rsidRPr="00BB4252" w:rsidRDefault="003A1155" w:rsidP="00A67AB7">
            <w:pPr>
              <w:cnfStyle w:val="000000000000" w:firstRow="0" w:lastRow="0" w:firstColumn="0" w:lastColumn="0" w:oddVBand="0" w:evenVBand="0" w:oddHBand="0" w:evenHBand="0" w:firstRowFirstColumn="0" w:firstRowLastColumn="0" w:lastRowFirstColumn="0" w:lastRowLastColumn="0"/>
              <w:rPr>
                <w:b/>
              </w:rPr>
            </w:pPr>
            <w:r>
              <w:rPr>
                <w:b/>
              </w:rPr>
              <w:t>X</w:t>
            </w:r>
          </w:p>
        </w:tc>
      </w:tr>
    </w:tbl>
    <w:p w14:paraId="7FF1A9BB" w14:textId="3560942A" w:rsidR="007354B0" w:rsidRPr="007740EB" w:rsidRDefault="007354B0" w:rsidP="00831EC0">
      <w:r w:rsidRPr="007740EB">
        <w:br w:type="page"/>
      </w:r>
    </w:p>
    <w:p w14:paraId="75095FF8" w14:textId="77777777" w:rsidR="007354B0" w:rsidRPr="00FB73F0" w:rsidRDefault="007354B0" w:rsidP="007354B0">
      <w:pPr>
        <w:pStyle w:val="berschrift1"/>
        <w:numPr>
          <w:ilvl w:val="0"/>
          <w:numId w:val="6"/>
        </w:numPr>
      </w:pPr>
      <w:bookmarkStart w:id="41" w:name="_Toc309040439"/>
      <w:bookmarkStart w:id="42" w:name="_Toc452714968"/>
      <w:r w:rsidRPr="00FB73F0">
        <w:lastRenderedPageBreak/>
        <w:t>Logische Architektur</w:t>
      </w:r>
      <w:bookmarkEnd w:id="38"/>
      <w:bookmarkEnd w:id="41"/>
      <w:bookmarkEnd w:id="42"/>
    </w:p>
    <w:p w14:paraId="03B3A2CF" w14:textId="48E8DB13" w:rsidR="007354B0" w:rsidRPr="00FB73F0" w:rsidRDefault="008D6C42" w:rsidP="007354B0">
      <w:r w:rsidRPr="00FB73F0">
        <w:t>FlipAgain wird auf der Basis eines 3-Layer-Modells aufgebaut. Der oberste Layer wird Presentation sein, darunter folgend Business Logic und als unterster Data.</w:t>
      </w:r>
    </w:p>
    <w:p w14:paraId="4D11849F" w14:textId="77777777" w:rsidR="008D6C42" w:rsidRPr="00FB73F0" w:rsidRDefault="008D6C42" w:rsidP="007354B0"/>
    <w:p w14:paraId="59A3656E" w14:textId="344EE8D4" w:rsidR="00242ECC" w:rsidRDefault="00D674F5" w:rsidP="007354B0">
      <w:pPr>
        <w:rPr>
          <w:noProof/>
          <w:lang w:eastAsia="de-CH"/>
        </w:rPr>
      </w:pPr>
      <w:r>
        <w:rPr>
          <w:noProof/>
          <w:lang w:val="en-GB" w:eastAsia="en-GB"/>
        </w:rPr>
        <w:drawing>
          <wp:inline distT="0" distB="0" distL="0" distR="0" wp14:anchorId="5246E92D" wp14:editId="3181812E">
            <wp:extent cx="5214796" cy="3769116"/>
            <wp:effectExtent l="0" t="0" r="508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153" cy="3779493"/>
                    </a:xfrm>
                    <a:prstGeom prst="rect">
                      <a:avLst/>
                    </a:prstGeom>
                  </pic:spPr>
                </pic:pic>
              </a:graphicData>
            </a:graphic>
          </wp:inline>
        </w:drawing>
      </w:r>
    </w:p>
    <w:p w14:paraId="43479081" w14:textId="77777777" w:rsidR="00242ECC" w:rsidRDefault="00242ECC">
      <w:pPr>
        <w:rPr>
          <w:noProof/>
          <w:lang w:eastAsia="de-CH"/>
        </w:rPr>
      </w:pPr>
      <w:r>
        <w:rPr>
          <w:noProof/>
          <w:lang w:eastAsia="de-CH"/>
        </w:rPr>
        <w:br w:type="page"/>
      </w:r>
    </w:p>
    <w:p w14:paraId="1D79A077" w14:textId="119BB626" w:rsidR="007354B0" w:rsidRPr="00FB73F0" w:rsidRDefault="007354B0" w:rsidP="00F678C4">
      <w:pPr>
        <w:pStyle w:val="berschrift1"/>
      </w:pPr>
      <w:bookmarkStart w:id="43" w:name="_Toc452714969"/>
      <w:r w:rsidRPr="00FB73F0">
        <w:lastRenderedPageBreak/>
        <w:t>Client</w:t>
      </w:r>
      <w:bookmarkEnd w:id="43"/>
    </w:p>
    <w:p w14:paraId="67B2C23B" w14:textId="2670FAAB" w:rsidR="007354B0" w:rsidRDefault="007354B0" w:rsidP="007354B0">
      <w:r w:rsidRPr="00FB73F0">
        <w:t>Beinhaltet den Hauptteil der Applikation, bietet den Einstiegspunkt für den User mit entsprechendem GUI.</w:t>
      </w:r>
    </w:p>
    <w:p w14:paraId="4064FF06" w14:textId="6D018CF7" w:rsidR="00684686" w:rsidRDefault="00684686" w:rsidP="00981FA2"/>
    <w:p w14:paraId="1DF3E31D" w14:textId="22187401" w:rsidR="009065E4" w:rsidRDefault="009065E4" w:rsidP="00242ECC">
      <w:pPr>
        <w:pStyle w:val="berschrift2"/>
      </w:pPr>
      <w:bookmarkStart w:id="44" w:name="_Toc309040441"/>
      <w:bookmarkStart w:id="45" w:name="_Toc452714970"/>
      <w:r>
        <w:t>Package-Struktur</w:t>
      </w:r>
      <w:bookmarkEnd w:id="45"/>
    </w:p>
    <w:p w14:paraId="698B31FB" w14:textId="5E31C0B8" w:rsidR="005E4360" w:rsidRPr="005E4360" w:rsidRDefault="006A23D4" w:rsidP="005E4360">
      <w:r>
        <w:pict w14:anchorId="14D5BE5F">
          <v:shape id="_x0000_i1027" type="#_x0000_t75" style="width:453pt;height:364.5pt">
            <v:imagedata r:id="rId25" o:title="PackageDiagram-Client"/>
          </v:shape>
        </w:pict>
      </w:r>
    </w:p>
    <w:bookmarkEnd w:id="44"/>
    <w:p w14:paraId="265558B6" w14:textId="77777777" w:rsidR="007D5618" w:rsidRDefault="007D5618">
      <w:r>
        <w:br w:type="page"/>
      </w:r>
    </w:p>
    <w:p w14:paraId="711A4473" w14:textId="17C0E677" w:rsidR="001B11EA" w:rsidRDefault="001B11EA" w:rsidP="001B11EA">
      <w:pPr>
        <w:pStyle w:val="berschrift2"/>
      </w:pPr>
      <w:bookmarkStart w:id="46" w:name="_Toc452714971"/>
      <w:r>
        <w:lastRenderedPageBreak/>
        <w:t>Client-Interfaces</w:t>
      </w:r>
      <w:bookmarkEnd w:id="46"/>
    </w:p>
    <w:p w14:paraId="28287792" w14:textId="61FD8439" w:rsidR="00F55322" w:rsidRDefault="00F55322" w:rsidP="00F55322">
      <w:r>
        <w:t>Jeder Layer stellt ein eigenes Interface zur Verfügung. Dieses wird die Methoden zur Interlayerkommunikation implementieren. Sämtliche Kommunikation, welche layerübergreifend von statten geht, muss über diese Interfaces geschehen.</w:t>
      </w:r>
      <w:r w:rsidR="00272A7A">
        <w:t xml:space="preserve"> Der Übersichtlichkeit halber werden getter und setter Methoden hier nicht aufgeführt.</w:t>
      </w:r>
    </w:p>
    <w:p w14:paraId="552283D5" w14:textId="77777777" w:rsidR="00F55322" w:rsidRPr="00F55322" w:rsidRDefault="00F55322" w:rsidP="00F55322"/>
    <w:tbl>
      <w:tblPr>
        <w:tblStyle w:val="LightShading-Accent11"/>
        <w:tblW w:w="0" w:type="auto"/>
        <w:tblLook w:val="04A0" w:firstRow="1" w:lastRow="0" w:firstColumn="1" w:lastColumn="0" w:noHBand="0" w:noVBand="1"/>
      </w:tblPr>
      <w:tblGrid>
        <w:gridCol w:w="2187"/>
        <w:gridCol w:w="6875"/>
      </w:tblGrid>
      <w:tr w:rsidR="001B11EA" w14:paraId="2D08F21B" w14:textId="77777777" w:rsidTr="00272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shd w:val="clear" w:color="auto" w:fill="8DB3E2" w:themeFill="text2" w:themeFillTint="66"/>
          </w:tcPr>
          <w:p w14:paraId="67A23BFC" w14:textId="6B2B388A" w:rsidR="001B11EA" w:rsidRDefault="001B11EA" w:rsidP="001B11EA">
            <w:r>
              <w:t>Interface</w:t>
            </w:r>
          </w:p>
        </w:tc>
        <w:tc>
          <w:tcPr>
            <w:tcW w:w="6875" w:type="dxa"/>
            <w:shd w:val="clear" w:color="auto" w:fill="8DB3E2" w:themeFill="text2" w:themeFillTint="66"/>
          </w:tcPr>
          <w:p w14:paraId="55E42915" w14:textId="7424EC7B" w:rsidR="001B11EA" w:rsidRDefault="001B11EA" w:rsidP="001B11EA">
            <w:pPr>
              <w:cnfStyle w:val="100000000000" w:firstRow="1" w:lastRow="0" w:firstColumn="0" w:lastColumn="0" w:oddVBand="0" w:evenVBand="0" w:oddHBand="0" w:evenHBand="0" w:firstRowFirstColumn="0" w:firstRowLastColumn="0" w:lastRowFirstColumn="0" w:lastRowLastColumn="0"/>
            </w:pPr>
            <w:r>
              <w:t>Methoden</w:t>
            </w:r>
          </w:p>
        </w:tc>
      </w:tr>
      <w:tr w:rsidR="001B11EA" w:rsidRPr="006A23D4" w14:paraId="710076D8" w14:textId="77777777" w:rsidTr="00272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shd w:val="clear" w:color="auto" w:fill="FFFFFF" w:themeFill="background1"/>
          </w:tcPr>
          <w:p w14:paraId="4B3CC9BA" w14:textId="5DE49E0F" w:rsidR="001B11EA" w:rsidRDefault="001B11EA" w:rsidP="001B11EA">
            <w:r>
              <w:t>CardHandlerInterface</w:t>
            </w:r>
          </w:p>
        </w:tc>
        <w:tc>
          <w:tcPr>
            <w:tcW w:w="6875" w:type="dxa"/>
            <w:shd w:val="clear" w:color="auto" w:fill="FFFFFF" w:themeFill="background1"/>
          </w:tcPr>
          <w:p w14:paraId="4F5B8F09" w14:textId="264D4777" w:rsidR="00A97535" w:rsidRDefault="00A97535" w:rsidP="001B11EA">
            <w:pPr>
              <w:cnfStyle w:val="000000100000" w:firstRow="0" w:lastRow="0" w:firstColumn="0" w:lastColumn="0" w:oddVBand="0" w:evenVBand="0" w:oddHBand="1" w:evenHBand="0" w:firstRowFirstColumn="0" w:firstRowLastColumn="0" w:lastRowFirstColumn="0" w:lastRowLastColumn="0"/>
              <w:rPr>
                <w:lang w:val="en-US"/>
              </w:rPr>
            </w:pPr>
            <w:r w:rsidRPr="00A97535">
              <w:rPr>
                <w:lang w:val="en-US"/>
              </w:rPr>
              <w:t>public void restartBundle()</w:t>
            </w:r>
            <w:r>
              <w:rPr>
                <w:lang w:val="en-US"/>
              </w:rPr>
              <w:t>;</w:t>
            </w:r>
          </w:p>
          <w:p w14:paraId="189AC327" w14:textId="77777777" w:rsidR="001B11EA" w:rsidRPr="00810934" w:rsidRDefault="001B11EA" w:rsidP="001B11EA">
            <w:pPr>
              <w:cnfStyle w:val="000000100000" w:firstRow="0" w:lastRow="0" w:firstColumn="0" w:lastColumn="0" w:oddVBand="0" w:evenVBand="0" w:oddHBand="1" w:evenHBand="0" w:firstRowFirstColumn="0" w:firstRowLastColumn="0" w:lastRowFirstColumn="0" w:lastRowLastColumn="0"/>
              <w:rPr>
                <w:lang w:val="en-US"/>
              </w:rPr>
            </w:pPr>
            <w:r w:rsidRPr="00810934">
              <w:rPr>
                <w:lang w:val="en-US"/>
              </w:rPr>
              <w:t>public void fillUpList(String nameOfBundle, Context context);</w:t>
            </w:r>
          </w:p>
          <w:p w14:paraId="043D698B" w14:textId="6A85FA49" w:rsidR="001B11EA" w:rsidRPr="00810934" w:rsidRDefault="001B11EA" w:rsidP="001B11EA">
            <w:pPr>
              <w:cnfStyle w:val="000000100000" w:firstRow="0" w:lastRow="0" w:firstColumn="0" w:lastColumn="0" w:oddVBand="0" w:evenVBand="0" w:oddHBand="1" w:evenHBand="0" w:firstRowFirstColumn="0" w:firstRowLastColumn="0" w:lastRowFirstColumn="0" w:lastRowLastColumn="0"/>
              <w:rPr>
                <w:lang w:val="en-US"/>
              </w:rPr>
            </w:pPr>
            <w:r w:rsidRPr="00810934">
              <w:rPr>
                <w:lang w:val="en-US"/>
              </w:rPr>
              <w:t>public boolean bundleSelected();</w:t>
            </w:r>
          </w:p>
          <w:p w14:paraId="19DCE37B" w14:textId="521BEDD7" w:rsidR="001B11EA" w:rsidRPr="00810934" w:rsidRDefault="001B11EA" w:rsidP="001B11EA">
            <w:pPr>
              <w:cnfStyle w:val="000000100000" w:firstRow="0" w:lastRow="0" w:firstColumn="0" w:lastColumn="0" w:oddVBand="0" w:evenVBand="0" w:oddHBand="1" w:evenHBand="0" w:firstRowFirstColumn="0" w:firstRowLastColumn="0" w:lastRowFirstColumn="0" w:lastRowLastColumn="0"/>
              <w:rPr>
                <w:lang w:val="en-US"/>
              </w:rPr>
            </w:pPr>
            <w:r w:rsidRPr="00810934">
              <w:rPr>
                <w:lang w:val="en-US"/>
              </w:rPr>
              <w:t>public boolean isLastCard();</w:t>
            </w:r>
          </w:p>
          <w:p w14:paraId="4A0FA05A" w14:textId="0BF4C08A" w:rsidR="001B11EA" w:rsidRPr="00810934" w:rsidRDefault="001B11EA" w:rsidP="001B11EA">
            <w:pPr>
              <w:cnfStyle w:val="000000100000" w:firstRow="0" w:lastRow="0" w:firstColumn="0" w:lastColumn="0" w:oddVBand="0" w:evenVBand="0" w:oddHBand="1" w:evenHBand="0" w:firstRowFirstColumn="0" w:firstRowLastColumn="0" w:lastRowFirstColumn="0" w:lastRowLastColumn="0"/>
              <w:rPr>
                <w:lang w:val="en-US"/>
              </w:rPr>
            </w:pPr>
            <w:r w:rsidRPr="00810934">
              <w:rPr>
                <w:lang w:val="en-US"/>
              </w:rPr>
              <w:t>public boolean go</w:t>
            </w:r>
            <w:r w:rsidR="00A97535">
              <w:rPr>
                <w:lang w:val="en-US"/>
              </w:rPr>
              <w:t>ToPreviousQuestion</w:t>
            </w:r>
            <w:r w:rsidRPr="00810934">
              <w:rPr>
                <w:lang w:val="en-US"/>
              </w:rPr>
              <w:t>();</w:t>
            </w:r>
          </w:p>
          <w:p w14:paraId="7613CF31" w14:textId="2FB16268" w:rsidR="00A97535" w:rsidRPr="00272A7A" w:rsidRDefault="00A97535" w:rsidP="001B11EA">
            <w:pPr>
              <w:cnfStyle w:val="000000100000" w:firstRow="0" w:lastRow="0" w:firstColumn="0" w:lastColumn="0" w:oddVBand="0" w:evenVBand="0" w:oddHBand="1" w:evenHBand="0" w:firstRowFirstColumn="0" w:firstRowLastColumn="0" w:lastRowFirstColumn="0" w:lastRowLastColumn="0"/>
              <w:rPr>
                <w:lang w:val="en-GB"/>
              </w:rPr>
            </w:pPr>
            <w:r w:rsidRPr="00272A7A">
              <w:rPr>
                <w:lang w:val="en-GB"/>
              </w:rPr>
              <w:t>public boolean goToNextQuestion();</w:t>
            </w:r>
          </w:p>
        </w:tc>
      </w:tr>
      <w:tr w:rsidR="001B11EA" w14:paraId="7AFB27B9" w14:textId="77777777" w:rsidTr="00E831C5">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50A8E8E3" w14:textId="2F5D67D0" w:rsidR="001B11EA" w:rsidRDefault="001B11EA" w:rsidP="001B11EA">
            <w:r>
              <w:t>Beschreibung</w:t>
            </w:r>
          </w:p>
        </w:tc>
      </w:tr>
      <w:tr w:rsidR="001B11EA" w14:paraId="6BF8BED8"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19B9121E" w14:textId="55F3EF3A" w:rsidR="001B11EA" w:rsidRDefault="00810934" w:rsidP="00810934">
            <w:r>
              <w:t>Stellt</w:t>
            </w:r>
            <w:r w:rsidR="00936C01">
              <w:t xml:space="preserve"> die Methoden für den gesamten „Lernen“-Ablauf zur Verfügung. Operiert auf Stufe Bundle.</w:t>
            </w:r>
            <w:r>
              <w:t xml:space="preserve"> </w:t>
            </w:r>
          </w:p>
        </w:tc>
      </w:tr>
    </w:tbl>
    <w:p w14:paraId="607B5FC0" w14:textId="77777777" w:rsidR="001B11EA" w:rsidRDefault="001B11EA" w:rsidP="001B11EA"/>
    <w:tbl>
      <w:tblPr>
        <w:tblStyle w:val="LightShading-Accent11"/>
        <w:tblW w:w="0" w:type="auto"/>
        <w:tblLook w:val="04A0" w:firstRow="1" w:lastRow="0" w:firstColumn="1" w:lastColumn="0" w:noHBand="0" w:noVBand="1"/>
      </w:tblPr>
      <w:tblGrid>
        <w:gridCol w:w="2127"/>
        <w:gridCol w:w="6935"/>
      </w:tblGrid>
      <w:tr w:rsidR="001B11EA" w14:paraId="1545DB76" w14:textId="77777777" w:rsidTr="00272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8DB3E2" w:themeFill="text2" w:themeFillTint="66"/>
          </w:tcPr>
          <w:p w14:paraId="4F11DFE2" w14:textId="77777777" w:rsidR="001B11EA" w:rsidRDefault="001B11EA" w:rsidP="00BA5D59">
            <w:r>
              <w:t>Interface</w:t>
            </w:r>
          </w:p>
        </w:tc>
        <w:tc>
          <w:tcPr>
            <w:tcW w:w="6935" w:type="dxa"/>
            <w:shd w:val="clear" w:color="auto" w:fill="8DB3E2" w:themeFill="text2" w:themeFillTint="66"/>
          </w:tcPr>
          <w:p w14:paraId="7BC6D0D1" w14:textId="77777777" w:rsidR="001B11EA" w:rsidRDefault="001B11EA" w:rsidP="00BA5D59">
            <w:pPr>
              <w:cnfStyle w:val="100000000000" w:firstRow="1" w:lastRow="0" w:firstColumn="0" w:lastColumn="0" w:oddVBand="0" w:evenVBand="0" w:oddHBand="0" w:evenHBand="0" w:firstRowFirstColumn="0" w:firstRowLastColumn="0" w:lastRowFirstColumn="0" w:lastRowLastColumn="0"/>
            </w:pPr>
            <w:r>
              <w:t>Methoden</w:t>
            </w:r>
          </w:p>
        </w:tc>
      </w:tr>
      <w:tr w:rsidR="001B11EA" w:rsidRPr="00C07ABF" w14:paraId="7D6C5FFA" w14:textId="77777777" w:rsidTr="00272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34010952" w14:textId="08E1FD22" w:rsidR="001B11EA" w:rsidRDefault="001B11EA" w:rsidP="00BA5D59">
            <w:r>
              <w:t>ListHandlerInterface</w:t>
            </w:r>
          </w:p>
        </w:tc>
        <w:tc>
          <w:tcPr>
            <w:tcW w:w="6935" w:type="dxa"/>
            <w:shd w:val="clear" w:color="auto" w:fill="FFFFFF" w:themeFill="background1"/>
          </w:tcPr>
          <w:p w14:paraId="26CF6542" w14:textId="0FB5979B" w:rsidR="001B11EA" w:rsidRPr="00810934" w:rsidRDefault="00272A7A" w:rsidP="001B11E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saveBundle();</w:t>
            </w:r>
          </w:p>
        </w:tc>
      </w:tr>
      <w:tr w:rsidR="001B11EA" w14:paraId="5640F59F" w14:textId="77777777" w:rsidTr="00E831C5">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41AAF334" w14:textId="77777777" w:rsidR="001B11EA" w:rsidRDefault="001B11EA" w:rsidP="00BA5D59">
            <w:r>
              <w:t>Beschreibung</w:t>
            </w:r>
          </w:p>
        </w:tc>
      </w:tr>
      <w:tr w:rsidR="001B11EA" w14:paraId="60AA4B44"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151BA58A" w14:textId="5DCDDED9" w:rsidR="001B11EA" w:rsidRDefault="001E5678" w:rsidP="00BA5D59">
            <w:r>
              <w:t>Implementiert Methoden um den Inhalt der jeweiligen Acivities anzuzeigen. Nimmt Daten der Datenbank entgegen und stellt diese den Activities zur Verfügung.</w:t>
            </w:r>
          </w:p>
        </w:tc>
      </w:tr>
    </w:tbl>
    <w:p w14:paraId="1463ADDE" w14:textId="77777777" w:rsidR="001B11EA" w:rsidRDefault="001B11EA" w:rsidP="001B11EA"/>
    <w:tbl>
      <w:tblPr>
        <w:tblStyle w:val="LightShading-Accent11"/>
        <w:tblW w:w="0" w:type="auto"/>
        <w:tblLook w:val="04A0" w:firstRow="1" w:lastRow="0" w:firstColumn="1" w:lastColumn="0" w:noHBand="0" w:noVBand="1"/>
      </w:tblPr>
      <w:tblGrid>
        <w:gridCol w:w="2127"/>
        <w:gridCol w:w="6935"/>
      </w:tblGrid>
      <w:tr w:rsidR="001B11EA" w14:paraId="5F4D4618" w14:textId="77777777" w:rsidTr="00272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8DB3E2" w:themeFill="text2" w:themeFillTint="66"/>
          </w:tcPr>
          <w:p w14:paraId="4A8C1FAF" w14:textId="77777777" w:rsidR="001B11EA" w:rsidRDefault="001B11EA" w:rsidP="00BA5D59">
            <w:r>
              <w:t>Interface</w:t>
            </w:r>
          </w:p>
        </w:tc>
        <w:tc>
          <w:tcPr>
            <w:tcW w:w="6935" w:type="dxa"/>
            <w:shd w:val="clear" w:color="auto" w:fill="8DB3E2" w:themeFill="text2" w:themeFillTint="66"/>
          </w:tcPr>
          <w:p w14:paraId="7CA84ADF" w14:textId="77777777" w:rsidR="001B11EA" w:rsidRDefault="001B11EA" w:rsidP="00BA5D59">
            <w:pPr>
              <w:cnfStyle w:val="100000000000" w:firstRow="1" w:lastRow="0" w:firstColumn="0" w:lastColumn="0" w:oddVBand="0" w:evenVBand="0" w:oddHBand="0" w:evenHBand="0" w:firstRowFirstColumn="0" w:firstRowLastColumn="0" w:lastRowFirstColumn="0" w:lastRowLastColumn="0"/>
            </w:pPr>
            <w:r>
              <w:t>Methoden</w:t>
            </w:r>
          </w:p>
        </w:tc>
      </w:tr>
      <w:tr w:rsidR="001B11EA" w:rsidRPr="00272A7A" w14:paraId="1605F26A" w14:textId="77777777" w:rsidTr="00272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3286F4F0" w14:textId="7342CFC1" w:rsidR="001B11EA" w:rsidRDefault="001B11EA" w:rsidP="00BA5D59">
            <w:r>
              <w:t>DomainInterface</w:t>
            </w:r>
          </w:p>
        </w:tc>
        <w:tc>
          <w:tcPr>
            <w:tcW w:w="6935" w:type="dxa"/>
            <w:shd w:val="clear" w:color="auto" w:fill="FFFFFF" w:themeFill="background1"/>
          </w:tcPr>
          <w:p w14:paraId="2F511DD0" w14:textId="77777777"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registerUser(User user);</w:t>
            </w:r>
          </w:p>
          <w:p w14:paraId="08DFA8DC" w14:textId="77777777"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insertBundle(String bundleName , String moduleName);</w:t>
            </w:r>
          </w:p>
          <w:p w14:paraId="04337E2E" w14:textId="77777777"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insertCard(String nameOfBundle, String question, String solution, boolean isDownload);</w:t>
            </w:r>
          </w:p>
          <w:p w14:paraId="1839C438" w14:textId="77777777"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saveBundle(Bundle bundle, String module);</w:t>
            </w:r>
          </w:p>
          <w:p w14:paraId="7E6F7C71" w14:textId="06674CAF" w:rsidR="001B11E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GB"/>
              </w:rPr>
            </w:pPr>
            <w:r w:rsidRPr="00272A7A">
              <w:rPr>
                <w:lang w:val="en-US"/>
              </w:rPr>
              <w:t>void resetUser();</w:t>
            </w:r>
          </w:p>
        </w:tc>
      </w:tr>
      <w:tr w:rsidR="001B11EA" w14:paraId="7112E0AE" w14:textId="77777777" w:rsidTr="00E831C5">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7D318D9E" w14:textId="77777777" w:rsidR="001B11EA" w:rsidRDefault="001B11EA" w:rsidP="00BA5D59">
            <w:r>
              <w:t>Beschreibung</w:t>
            </w:r>
          </w:p>
        </w:tc>
      </w:tr>
      <w:tr w:rsidR="001B11EA" w14:paraId="1916A081"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7C425DD5" w14:textId="337D4A13" w:rsidR="001B11EA" w:rsidRDefault="00E5107D" w:rsidP="00BA5D59">
            <w:r>
              <w:t>Stellt das Bindeglied zwischen Application- und Domainlayer dar.</w:t>
            </w:r>
          </w:p>
        </w:tc>
      </w:tr>
    </w:tbl>
    <w:p w14:paraId="00164906" w14:textId="51659B87" w:rsidR="00BE2BC9" w:rsidRDefault="00BE2BC9" w:rsidP="001B11EA"/>
    <w:tbl>
      <w:tblPr>
        <w:tblStyle w:val="LightShading-Accent11"/>
        <w:tblW w:w="0" w:type="auto"/>
        <w:tblLook w:val="04A0" w:firstRow="1" w:lastRow="0" w:firstColumn="1" w:lastColumn="0" w:noHBand="0" w:noVBand="1"/>
      </w:tblPr>
      <w:tblGrid>
        <w:gridCol w:w="2127"/>
        <w:gridCol w:w="6935"/>
      </w:tblGrid>
      <w:tr w:rsidR="003F2136" w14:paraId="6BED1522" w14:textId="77777777" w:rsidTr="00272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8DB3E2" w:themeFill="text2" w:themeFillTint="66"/>
          </w:tcPr>
          <w:p w14:paraId="4503D98C" w14:textId="77777777" w:rsidR="003F2136" w:rsidRDefault="003F2136" w:rsidP="003F2136">
            <w:r>
              <w:t>Interface</w:t>
            </w:r>
          </w:p>
        </w:tc>
        <w:tc>
          <w:tcPr>
            <w:tcW w:w="6935" w:type="dxa"/>
            <w:shd w:val="clear" w:color="auto" w:fill="8DB3E2" w:themeFill="text2" w:themeFillTint="66"/>
          </w:tcPr>
          <w:p w14:paraId="3FBDB59D" w14:textId="77777777" w:rsidR="003F2136" w:rsidRDefault="003F2136" w:rsidP="003F2136">
            <w:pPr>
              <w:cnfStyle w:val="100000000000" w:firstRow="1" w:lastRow="0" w:firstColumn="0" w:lastColumn="0" w:oddVBand="0" w:evenVBand="0" w:oddHBand="0" w:evenHBand="0" w:firstRowFirstColumn="0" w:firstRowLastColumn="0" w:lastRowFirstColumn="0" w:lastRowLastColumn="0"/>
            </w:pPr>
            <w:r>
              <w:t>Methoden</w:t>
            </w:r>
          </w:p>
        </w:tc>
      </w:tr>
      <w:tr w:rsidR="003F2136" w:rsidRPr="00272A7A" w14:paraId="6ABF1D58" w14:textId="77777777" w:rsidTr="00272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tcPr>
          <w:p w14:paraId="0150B609" w14:textId="1F3C52CC" w:rsidR="003F2136" w:rsidRDefault="003F2136" w:rsidP="003F2136">
            <w:r>
              <w:t>ServerRequest</w:t>
            </w:r>
          </w:p>
        </w:tc>
        <w:tc>
          <w:tcPr>
            <w:tcW w:w="6935" w:type="dxa"/>
            <w:shd w:val="clear" w:color="auto" w:fill="FFFFFF" w:themeFill="background1"/>
          </w:tcPr>
          <w:p w14:paraId="2135D0FC" w14:textId="4620BB23"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User validateUser(User user</w:t>
            </w:r>
            <w:r>
              <w:rPr>
                <w:lang w:val="en-US"/>
              </w:rPr>
              <w:t>)</w:t>
            </w:r>
            <w:r w:rsidRPr="00272A7A">
              <w:rPr>
                <w:lang w:val="en-US"/>
              </w:rPr>
              <w:t>;</w:t>
            </w:r>
          </w:p>
          <w:p w14:paraId="0C3F7F4B" w14:textId="1390E043"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Bundle downloadBundle(Bundle bundle);</w:t>
            </w:r>
          </w:p>
          <w:p w14:paraId="547ABD67" w14:textId="28E9272E" w:rsidR="00272A7A"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ArrayList&lt;Bundle&gt; synchronize(User user);</w:t>
            </w:r>
          </w:p>
          <w:p w14:paraId="6F38A281" w14:textId="3131BFC5" w:rsidR="003F2136" w:rsidRPr="00272A7A" w:rsidRDefault="00272A7A" w:rsidP="00272A7A">
            <w:pPr>
              <w:cnfStyle w:val="000000100000" w:firstRow="0" w:lastRow="0" w:firstColumn="0" w:lastColumn="0" w:oddVBand="0" w:evenVBand="0" w:oddHBand="1" w:evenHBand="0" w:firstRowFirstColumn="0" w:firstRowLastColumn="0" w:lastRowFirstColumn="0" w:lastRowLastColumn="0"/>
              <w:rPr>
                <w:lang w:val="en-US"/>
              </w:rPr>
            </w:pPr>
            <w:r w:rsidRPr="00272A7A">
              <w:rPr>
                <w:lang w:val="en-US"/>
              </w:rPr>
              <w:t>public void insertNewBundle(Bundle bundle);</w:t>
            </w:r>
          </w:p>
        </w:tc>
      </w:tr>
      <w:tr w:rsidR="003F2136" w14:paraId="5E568AE2" w14:textId="77777777" w:rsidTr="003F2136">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40D59F8C" w14:textId="77777777" w:rsidR="003F2136" w:rsidRDefault="003F2136" w:rsidP="003F2136">
            <w:r>
              <w:t>Beschreibung</w:t>
            </w:r>
          </w:p>
        </w:tc>
      </w:tr>
      <w:tr w:rsidR="003F2136" w14:paraId="5A55141D" w14:textId="77777777" w:rsidTr="003F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5C361FA7" w14:textId="77777777" w:rsidR="003F2136" w:rsidRDefault="003F2136" w:rsidP="003F2136">
            <w:r>
              <w:t>Stellt alle Methoden der Serveraufrufe dar.</w:t>
            </w:r>
          </w:p>
          <w:p w14:paraId="5C96B0DF" w14:textId="77777777" w:rsidR="003F2136" w:rsidRDefault="003F2136" w:rsidP="003F2136">
            <w:r>
              <w:t>Sämtliche Kommunikation bzw. Server-Client-Austausch wird über diese Methgesteuert.</w:t>
            </w:r>
          </w:p>
          <w:p w14:paraId="391AF5D1" w14:textId="119C0143" w:rsidR="00272A7A" w:rsidRDefault="00272A7A" w:rsidP="003F2136">
            <w:r>
              <w:t xml:space="preserve">Für alle hier genannten Methoden gillt: </w:t>
            </w:r>
            <w:r w:rsidRPr="00272A7A">
              <w:rPr>
                <w:lang w:val="en-US"/>
              </w:rPr>
              <w:t>throws IOException, TimeoutException</w:t>
            </w:r>
          </w:p>
        </w:tc>
      </w:tr>
    </w:tbl>
    <w:p w14:paraId="69075C1C" w14:textId="77777777" w:rsidR="00BE2BC9" w:rsidRDefault="00BE2BC9">
      <w:r>
        <w:br w:type="page"/>
      </w:r>
    </w:p>
    <w:p w14:paraId="43BCB33C" w14:textId="50DAE7D5" w:rsidR="00AF4783" w:rsidRDefault="00AF4783" w:rsidP="007354B0">
      <w:pPr>
        <w:pStyle w:val="berschrift1"/>
        <w:numPr>
          <w:ilvl w:val="0"/>
          <w:numId w:val="6"/>
        </w:numPr>
      </w:pPr>
      <w:bookmarkStart w:id="47" w:name="_Toc94972245"/>
      <w:bookmarkStart w:id="48" w:name="_Toc309040445"/>
      <w:bookmarkStart w:id="49" w:name="_Toc452714972"/>
      <w:r>
        <w:lastRenderedPageBreak/>
        <w:t>Klassenspezifikationen</w:t>
      </w:r>
      <w:bookmarkEnd w:id="49"/>
    </w:p>
    <w:p w14:paraId="6398930B" w14:textId="71B21625" w:rsidR="00995F57" w:rsidRDefault="00995F57" w:rsidP="00995F57">
      <w:pPr>
        <w:pStyle w:val="berschrift2"/>
      </w:pPr>
      <w:bookmarkStart w:id="50" w:name="_Toc452714973"/>
      <w:r>
        <w:t>.gui</w:t>
      </w:r>
      <w:r w:rsidR="00940143">
        <w:t>.</w:t>
      </w:r>
      <w:bookmarkEnd w:id="50"/>
    </w:p>
    <w:p w14:paraId="5A814C8E" w14:textId="1EFE0EF1" w:rsidR="00C24CBD" w:rsidRDefault="00632987" w:rsidP="008B2844">
      <w:r>
        <w:t>Dieses Package enthält alle graphisc</w:t>
      </w:r>
      <w:r w:rsidR="00C24CBD">
        <w:t>hen Steuerungselemente. Eine weitere Unterteilung in zwei Subpackages findet hier statt. Einerseits ist die gesamte Login Prozedur und alle alternativen Pfade im Package „login“ realisiert, andererseits sind alle Hauptactivity im Package „mainscreen“ implementiert.</w:t>
      </w:r>
    </w:p>
    <w:p w14:paraId="138FE3BC" w14:textId="0B5A673E" w:rsidR="00C24CBD" w:rsidRPr="00ED7166" w:rsidRDefault="00C24CBD" w:rsidP="00C24CBD">
      <w:pPr>
        <w:pStyle w:val="berschrift3"/>
      </w:pPr>
      <w:bookmarkStart w:id="51" w:name="_Toc452714974"/>
      <w:r>
        <w:t>.gui.login</w:t>
      </w:r>
      <w:bookmarkEnd w:id="51"/>
    </w:p>
    <w:p w14:paraId="089FA6A8" w14:textId="77777777" w:rsidR="00976D1C" w:rsidRDefault="00976D1C"/>
    <w:p w14:paraId="7C0EBE09" w14:textId="6209331D" w:rsidR="00C24CBD" w:rsidRDefault="00C24CBD">
      <w:r>
        <w:t>Die Startactivity, LoginActivity, gibt dem Benutzer die Möglichkeit sich einzuloggen. Falls der User noch keinen Benutzeraccount besitzt oder sein Passwort vergessen hat, kann über entsprechende Buttons in die geeigneten Activities gewechselt werden.</w:t>
      </w:r>
    </w:p>
    <w:p w14:paraId="20F5F008" w14:textId="7643187F" w:rsidR="007C7EDC" w:rsidRDefault="007C7EDC" w:rsidP="007C7EDC">
      <w:pPr>
        <w:pStyle w:val="berschrift3"/>
      </w:pPr>
      <w:bookmarkStart w:id="52" w:name="_Toc452714975"/>
      <w:r>
        <w:t>.gui.mainscreen</w:t>
      </w:r>
      <w:bookmarkEnd w:id="52"/>
    </w:p>
    <w:p w14:paraId="6426CD6F" w14:textId="35D836AA" w:rsidR="007C7EDC" w:rsidRDefault="007C7EDC" w:rsidP="007C7EDC">
      <w:r>
        <w:t>Dieses Package enthält alle Activities welche zur Tatsächlichen Benutzung der App gehören. Darunter fallen das eigentliche Lernen, sowie das browsen, erstellen und bearbeiten von Bundles und Karten.</w:t>
      </w:r>
    </w:p>
    <w:p w14:paraId="26FF93DC" w14:textId="6B16CACC" w:rsidR="007C7EDC" w:rsidRPr="007C7EDC" w:rsidRDefault="007C7EDC" w:rsidP="007C7EDC">
      <w:r>
        <w:t>Als optionale Activities sind hier bereits schon Profil, Erfolge und Eigene Karten eingeführt.</w:t>
      </w:r>
    </w:p>
    <w:p w14:paraId="017463BE" w14:textId="77777777" w:rsidR="007C7EDC" w:rsidRDefault="007C7EDC"/>
    <w:p w14:paraId="34879617" w14:textId="77777777" w:rsidR="007C7EDC" w:rsidRPr="00ED7166" w:rsidRDefault="007C7EDC">
      <w:pPr>
        <w:sectPr w:rsidR="007C7EDC" w:rsidRPr="00ED7166" w:rsidSect="004F6637">
          <w:headerReference w:type="default" r:id="rId26"/>
          <w:footerReference w:type="default" r:id="rId27"/>
          <w:type w:val="continuous"/>
          <w:pgSz w:w="11906" w:h="16838"/>
          <w:pgMar w:top="1417" w:right="1417" w:bottom="1134" w:left="1417" w:header="708" w:footer="708" w:gutter="0"/>
          <w:cols w:space="708"/>
          <w:titlePg/>
          <w:docGrid w:linePitch="360"/>
        </w:sectPr>
      </w:pPr>
    </w:p>
    <w:p w14:paraId="0C9FF9F3" w14:textId="055BD3F2" w:rsidR="00976D1C" w:rsidRDefault="00BD60B6" w:rsidP="00976D1C">
      <w:pPr>
        <w:rPr>
          <w:lang w:val="fr-CH"/>
        </w:rPr>
      </w:pPr>
      <w:r w:rsidRPr="00BD60B6">
        <w:rPr>
          <w:noProof/>
          <w:lang w:val="en-GB" w:eastAsia="en-GB"/>
        </w:rPr>
        <w:lastRenderedPageBreak/>
        <w:drawing>
          <wp:inline distT="0" distB="0" distL="0" distR="0" wp14:anchorId="40803B58" wp14:editId="4677A14D">
            <wp:extent cx="8822370" cy="8559800"/>
            <wp:effectExtent l="0" t="0" r="0" b="0"/>
            <wp:docPr id="16" name="Grafik 16" descr="C:\Users\Philipp\Dropbox\FlipAgain\02_Dokumentation\Diagramme\Klassendiagramme\clien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ilipp\Dropbox\FlipAgain\02_Dokumentation\Diagramme\Klassendiagramme\client\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27085" cy="8564375"/>
                    </a:xfrm>
                    <a:prstGeom prst="rect">
                      <a:avLst/>
                    </a:prstGeom>
                    <a:noFill/>
                    <a:ln>
                      <a:noFill/>
                    </a:ln>
                  </pic:spPr>
                </pic:pic>
              </a:graphicData>
            </a:graphic>
          </wp:inline>
        </w:drawing>
      </w:r>
    </w:p>
    <w:p w14:paraId="309D0AF8" w14:textId="24DC15B8" w:rsidR="00976D1C" w:rsidRDefault="00976D1C" w:rsidP="00976D1C">
      <w:pPr>
        <w:rPr>
          <w:lang w:val="fr-CH"/>
        </w:rPr>
        <w:sectPr w:rsidR="00976D1C" w:rsidSect="00ED7166">
          <w:headerReference w:type="default" r:id="rId29"/>
          <w:footerReference w:type="default" r:id="rId30"/>
          <w:pgSz w:w="23814" w:h="16839" w:orient="landscape" w:code="8"/>
          <w:pgMar w:top="1417" w:right="1417" w:bottom="1417" w:left="1134" w:header="708" w:footer="708" w:gutter="0"/>
          <w:cols w:space="708"/>
          <w:docGrid w:linePitch="360"/>
        </w:sectPr>
      </w:pPr>
      <w:r>
        <w:rPr>
          <w:lang w:val="fr-CH"/>
        </w:rPr>
        <w:br w:type="page"/>
      </w:r>
    </w:p>
    <w:p w14:paraId="7C9DA297" w14:textId="77777777" w:rsidR="00D7386A" w:rsidRDefault="00D7386A" w:rsidP="00D7386A"/>
    <w:p w14:paraId="46737789" w14:textId="7DADA964" w:rsidR="00D7386A" w:rsidRDefault="00D7386A" w:rsidP="00D7386A">
      <w:pPr>
        <w:pStyle w:val="berschrift2"/>
      </w:pPr>
      <w:bookmarkStart w:id="53" w:name="_Toc452714976"/>
      <w:r>
        <w:t>.application.</w:t>
      </w:r>
      <w:bookmarkEnd w:id="53"/>
    </w:p>
    <w:p w14:paraId="56BDA633" w14:textId="41ED8A15" w:rsidR="00D7386A" w:rsidRPr="0062243C" w:rsidRDefault="00D7386A" w:rsidP="00D7386A">
      <w:r>
        <w:t xml:space="preserve">Dieses Package ist das Herzstück der App, da in ihm sämtliche Klassen implementiert werden, welche zur Logik der App beitragen. </w:t>
      </w:r>
      <w:r w:rsidR="0035188F">
        <w:t xml:space="preserve">Hier wird auch die </w:t>
      </w:r>
    </w:p>
    <w:p w14:paraId="449DCDCA" w14:textId="77777777" w:rsidR="00D7386A" w:rsidRPr="00940143" w:rsidRDefault="00D7386A" w:rsidP="00D7386A">
      <w:pPr>
        <w:pStyle w:val="berschrift3"/>
      </w:pPr>
      <w:bookmarkStart w:id="54" w:name="_Toc452714977"/>
      <w:r>
        <w:t>CardHandler</w:t>
      </w:r>
      <w:bookmarkEnd w:id="54"/>
    </w:p>
    <w:tbl>
      <w:tblPr>
        <w:tblStyle w:val="LightShading-Accent11"/>
        <w:tblW w:w="0" w:type="auto"/>
        <w:tblLook w:val="04A0" w:firstRow="1" w:lastRow="0" w:firstColumn="1" w:lastColumn="0" w:noHBand="0" w:noVBand="1"/>
      </w:tblPr>
      <w:tblGrid>
        <w:gridCol w:w="9062"/>
      </w:tblGrid>
      <w:tr w:rsidR="00D7386A" w14:paraId="34F7449A"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74ECA15C" w14:textId="77777777" w:rsidR="00D7386A" w:rsidRDefault="00D7386A" w:rsidP="00BA5D59">
            <w:r>
              <w:t>Beschreibung</w:t>
            </w:r>
          </w:p>
        </w:tc>
      </w:tr>
      <w:tr w:rsidR="00D7386A" w14:paraId="2B11F574"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D0F9D4B" w14:textId="3AF80476" w:rsidR="00D7386A" w:rsidRDefault="00D7386A" w:rsidP="00810934">
            <w:r>
              <w:t xml:space="preserve">Logikklasse um das Verhalten </w:t>
            </w:r>
            <w:r w:rsidR="00810934">
              <w:t>der Activity CardFlipper zu steuern. CardHandler erstellt eine Instanz, sobald der Button „start“ in der Activity MainScreen gedrückt wird. Diese Instanz beinhaltet eine Liste von Kartenobjekten des gewählten Bundles und steuert den Verlauf der Aufrufe der Fragen und Antworten. Hier wird auch Platz gehalten um das Feature: Karten bewerten, zu realisieren. Die Instanz wird aufgeräumt sobald ein anderes Bundle gewählt und eine neue Instanz erstellt wird.</w:t>
            </w:r>
          </w:p>
        </w:tc>
      </w:tr>
      <w:tr w:rsidR="00D7386A" w14:paraId="4CA8A05C"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6B022740" w14:textId="77777777" w:rsidR="00D7386A" w:rsidRDefault="00D7386A" w:rsidP="00BA5D59">
            <w:r>
              <w:t>Methoden</w:t>
            </w:r>
          </w:p>
        </w:tc>
      </w:tr>
      <w:tr w:rsidR="00D7386A" w:rsidRPr="006A23D4" w14:paraId="065D1BC3"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CABD4A8" w14:textId="0ED00248" w:rsidR="00E6402E" w:rsidRDefault="00E6402E" w:rsidP="00CF5FAA">
            <w:pPr>
              <w:rPr>
                <w:lang w:val="en-US"/>
              </w:rPr>
            </w:pPr>
            <w:r>
              <w:rPr>
                <w:lang w:val="en-US"/>
              </w:rPr>
              <w:t>public int getCardNr(){};</w:t>
            </w:r>
          </w:p>
          <w:p w14:paraId="25D1BFA9" w14:textId="61007EC2" w:rsidR="00CF5FAA" w:rsidRPr="00810934" w:rsidRDefault="00CF5FAA" w:rsidP="00CF5FAA">
            <w:pPr>
              <w:rPr>
                <w:lang w:val="en-US"/>
              </w:rPr>
            </w:pPr>
            <w:r w:rsidRPr="00810934">
              <w:rPr>
                <w:lang w:val="en-US"/>
              </w:rPr>
              <w:t>public void fillUpList(String nameOfBundle, Context context)</w:t>
            </w:r>
            <w:r>
              <w:rPr>
                <w:lang w:val="en-US"/>
              </w:rPr>
              <w:t>{}</w:t>
            </w:r>
            <w:r w:rsidRPr="00810934">
              <w:rPr>
                <w:lang w:val="en-US"/>
              </w:rPr>
              <w:t>;</w:t>
            </w:r>
          </w:p>
          <w:p w14:paraId="7AB26E96" w14:textId="6B0BCF16" w:rsidR="00CF5FAA" w:rsidRPr="00810934" w:rsidRDefault="00CF5FAA" w:rsidP="00CF5FAA">
            <w:pPr>
              <w:rPr>
                <w:lang w:val="en-US"/>
              </w:rPr>
            </w:pPr>
            <w:r w:rsidRPr="00810934">
              <w:rPr>
                <w:lang w:val="en-US"/>
              </w:rPr>
              <w:t>public boolean bundleSelected()</w:t>
            </w:r>
            <w:r>
              <w:rPr>
                <w:lang w:val="en-US"/>
              </w:rPr>
              <w:t>{}</w:t>
            </w:r>
            <w:r w:rsidRPr="00810934">
              <w:rPr>
                <w:lang w:val="en-US"/>
              </w:rPr>
              <w:t>;</w:t>
            </w:r>
          </w:p>
          <w:p w14:paraId="2A49798A" w14:textId="3F146D70" w:rsidR="00CF5FAA" w:rsidRPr="00810934" w:rsidRDefault="00CF5FAA" w:rsidP="00CF5FAA">
            <w:pPr>
              <w:rPr>
                <w:lang w:val="en-US"/>
              </w:rPr>
            </w:pPr>
            <w:r w:rsidRPr="00810934">
              <w:rPr>
                <w:lang w:val="en-US"/>
              </w:rPr>
              <w:t>public String getQuestion()</w:t>
            </w:r>
            <w:r>
              <w:rPr>
                <w:lang w:val="en-US"/>
              </w:rPr>
              <w:t>{}</w:t>
            </w:r>
            <w:r w:rsidRPr="00810934">
              <w:rPr>
                <w:lang w:val="en-US"/>
              </w:rPr>
              <w:t>;</w:t>
            </w:r>
          </w:p>
          <w:p w14:paraId="5FC85F26" w14:textId="0DB731A4" w:rsidR="00CF5FAA" w:rsidRPr="00810934" w:rsidRDefault="00CF5FAA" w:rsidP="00CF5FAA">
            <w:pPr>
              <w:rPr>
                <w:lang w:val="en-US"/>
              </w:rPr>
            </w:pPr>
            <w:r w:rsidRPr="00810934">
              <w:rPr>
                <w:lang w:val="en-US"/>
              </w:rPr>
              <w:t>public String getAnswer()</w:t>
            </w:r>
            <w:r>
              <w:rPr>
                <w:lang w:val="en-US"/>
              </w:rPr>
              <w:t>{}</w:t>
            </w:r>
            <w:r w:rsidRPr="00810934">
              <w:rPr>
                <w:lang w:val="en-US"/>
              </w:rPr>
              <w:t>;</w:t>
            </w:r>
          </w:p>
          <w:p w14:paraId="24F7219A" w14:textId="47F80CC9" w:rsidR="00CF5FAA" w:rsidRDefault="00CF5FAA" w:rsidP="00CF5FAA">
            <w:pPr>
              <w:rPr>
                <w:lang w:val="en-US"/>
              </w:rPr>
            </w:pPr>
            <w:r w:rsidRPr="00810934">
              <w:rPr>
                <w:lang w:val="en-US"/>
              </w:rPr>
              <w:t>public boolean isLastCard()</w:t>
            </w:r>
            <w:r>
              <w:rPr>
                <w:lang w:val="en-US"/>
              </w:rPr>
              <w:t>{}</w:t>
            </w:r>
            <w:r w:rsidRPr="00810934">
              <w:rPr>
                <w:lang w:val="en-US"/>
              </w:rPr>
              <w:t>;</w:t>
            </w:r>
          </w:p>
          <w:p w14:paraId="2303748C" w14:textId="5CF431A3" w:rsidR="00E6402E" w:rsidRPr="00810934" w:rsidRDefault="00E6402E" w:rsidP="00CF5FAA">
            <w:pPr>
              <w:rPr>
                <w:lang w:val="en-US"/>
              </w:rPr>
            </w:pPr>
            <w:r>
              <w:rPr>
                <w:lang w:val="en-US"/>
              </w:rPr>
              <w:t>public void restartBundle(){};</w:t>
            </w:r>
          </w:p>
          <w:p w14:paraId="37D0E0E5" w14:textId="76B4BD53" w:rsidR="00CF5FAA" w:rsidRDefault="00CF5FAA" w:rsidP="00CF5FAA">
            <w:pPr>
              <w:rPr>
                <w:lang w:val="en-US"/>
              </w:rPr>
            </w:pPr>
            <w:r w:rsidRPr="00810934">
              <w:rPr>
                <w:lang w:val="en-US"/>
              </w:rPr>
              <w:t xml:space="preserve">public boolean </w:t>
            </w:r>
            <w:r w:rsidR="00E6402E">
              <w:rPr>
                <w:lang w:val="en-US"/>
              </w:rPr>
              <w:t>goToNextQuestion</w:t>
            </w:r>
            <w:r w:rsidRPr="00810934">
              <w:rPr>
                <w:lang w:val="en-US"/>
              </w:rPr>
              <w:t>()</w:t>
            </w:r>
            <w:r>
              <w:rPr>
                <w:lang w:val="en-US"/>
              </w:rPr>
              <w:t>{}</w:t>
            </w:r>
            <w:r w:rsidRPr="00810934">
              <w:rPr>
                <w:lang w:val="en-US"/>
              </w:rPr>
              <w:t>;</w:t>
            </w:r>
          </w:p>
          <w:p w14:paraId="1F211DDF" w14:textId="13B43E60" w:rsidR="00E6402E" w:rsidRPr="00810934" w:rsidRDefault="00E6402E" w:rsidP="00CF5FAA">
            <w:pPr>
              <w:rPr>
                <w:lang w:val="en-US"/>
              </w:rPr>
            </w:pPr>
            <w:r>
              <w:rPr>
                <w:lang w:val="en-US"/>
              </w:rPr>
              <w:t>public boolean goToPreviousQuestion(){};</w:t>
            </w:r>
          </w:p>
          <w:p w14:paraId="774AA9B2" w14:textId="48FDF226" w:rsidR="00D7386A" w:rsidRPr="00E6402E" w:rsidRDefault="00CF5FAA" w:rsidP="00CF5FAA">
            <w:pPr>
              <w:rPr>
                <w:lang w:val="en-US"/>
              </w:rPr>
            </w:pPr>
            <w:r w:rsidRPr="00810934">
              <w:rPr>
                <w:lang w:val="en-US"/>
              </w:rPr>
              <w:t>public int getCardMax()</w:t>
            </w:r>
            <w:r>
              <w:rPr>
                <w:lang w:val="en-US"/>
              </w:rPr>
              <w:t>{}</w:t>
            </w:r>
            <w:r w:rsidRPr="00810934">
              <w:rPr>
                <w:lang w:val="en-US"/>
              </w:rPr>
              <w:t>;</w:t>
            </w:r>
          </w:p>
        </w:tc>
      </w:tr>
    </w:tbl>
    <w:p w14:paraId="120BF39F" w14:textId="77777777" w:rsidR="00D7386A" w:rsidRDefault="00D7386A" w:rsidP="00D7386A">
      <w:pPr>
        <w:pStyle w:val="berschrift3"/>
        <w:rPr>
          <w:lang w:val="fr-CH"/>
        </w:rPr>
      </w:pPr>
      <w:bookmarkStart w:id="55" w:name="_Toc452714978"/>
      <w:r>
        <w:rPr>
          <w:lang w:val="fr-CH"/>
        </w:rPr>
        <w:t>ListHandler</w:t>
      </w:r>
      <w:bookmarkEnd w:id="55"/>
    </w:p>
    <w:tbl>
      <w:tblPr>
        <w:tblStyle w:val="LightShading-Accent11"/>
        <w:tblW w:w="0" w:type="auto"/>
        <w:tblLook w:val="04A0" w:firstRow="1" w:lastRow="0" w:firstColumn="1" w:lastColumn="0" w:noHBand="0" w:noVBand="1"/>
      </w:tblPr>
      <w:tblGrid>
        <w:gridCol w:w="9062"/>
      </w:tblGrid>
      <w:tr w:rsidR="00D7386A" w14:paraId="2D7B93DA"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6F8DC997" w14:textId="77777777" w:rsidR="00D7386A" w:rsidRDefault="00D7386A" w:rsidP="00BA5D59">
            <w:r>
              <w:t>Beschreibung</w:t>
            </w:r>
          </w:p>
        </w:tc>
      </w:tr>
      <w:tr w:rsidR="00D7386A" w14:paraId="58DD7E38"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3D09C91" w14:textId="77777777" w:rsidR="00D7386A" w:rsidRDefault="00D7386A" w:rsidP="00BA5D59">
            <w:r>
              <w:t>Stellt Adapter und Listen von Modulen, Studienrichtungen und Bundles zur Verfügung.</w:t>
            </w:r>
          </w:p>
          <w:p w14:paraId="78E3DE8B" w14:textId="4DBDF325" w:rsidR="005A6E3C" w:rsidRDefault="005A6E3C" w:rsidP="00BA5D59">
            <w:r>
              <w:t>In der Gui-Ebene werden gefüllte Adapter für die ListViews verlangt, diese werden von dem ListHandler gestellt. Der Listhandler greift nur auf die benötigten Ressourcen zu, füllt die Adapter und gibt diese zurück.</w:t>
            </w:r>
          </w:p>
        </w:tc>
      </w:tr>
      <w:tr w:rsidR="00D7386A" w14:paraId="68D03B04"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444010C5" w14:textId="77777777" w:rsidR="00D7386A" w:rsidRDefault="00D7386A" w:rsidP="00BA5D59">
            <w:r>
              <w:t>Methoden</w:t>
            </w:r>
          </w:p>
        </w:tc>
      </w:tr>
      <w:tr w:rsidR="00D7386A" w:rsidRPr="006A23D4" w14:paraId="3F859ABB"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9F2CA84" w14:textId="77777777" w:rsidR="00B30904" w:rsidRPr="00B30904" w:rsidRDefault="00B30904" w:rsidP="00B30904">
            <w:pPr>
              <w:rPr>
                <w:lang w:val="en-US"/>
              </w:rPr>
            </w:pPr>
            <w:r w:rsidRPr="00B30904">
              <w:rPr>
                <w:lang w:val="en-US"/>
              </w:rPr>
              <w:t>public void setCardHandler(CardHandlerInterface cardHandler)</w:t>
            </w:r>
          </w:p>
          <w:p w14:paraId="10BC575A" w14:textId="77777777" w:rsidR="00B30904" w:rsidRPr="00B30904" w:rsidRDefault="00B30904" w:rsidP="00B30904">
            <w:pPr>
              <w:rPr>
                <w:lang w:val="en-US"/>
              </w:rPr>
            </w:pPr>
            <w:r w:rsidRPr="00B30904">
              <w:rPr>
                <w:lang w:val="en-US"/>
              </w:rPr>
              <w:t>public void setState(int state)</w:t>
            </w:r>
          </w:p>
          <w:p w14:paraId="6C890AF1" w14:textId="77777777" w:rsidR="00B30904" w:rsidRPr="00B30904" w:rsidRDefault="00B30904" w:rsidP="00B30904">
            <w:pPr>
              <w:rPr>
                <w:lang w:val="en-US"/>
              </w:rPr>
            </w:pPr>
            <w:r w:rsidRPr="00B30904">
              <w:rPr>
                <w:lang w:val="en-US"/>
              </w:rPr>
              <w:t>public void saveBundle()</w:t>
            </w:r>
          </w:p>
          <w:p w14:paraId="6176D13F" w14:textId="77777777" w:rsidR="00B30904" w:rsidRPr="00B30904" w:rsidRDefault="00B30904" w:rsidP="00B30904">
            <w:pPr>
              <w:rPr>
                <w:lang w:val="en-US"/>
              </w:rPr>
            </w:pPr>
            <w:r w:rsidRPr="00B30904">
              <w:rPr>
                <w:lang w:val="en-US"/>
              </w:rPr>
              <w:t>public void setFirstList()</w:t>
            </w:r>
          </w:p>
          <w:p w14:paraId="5F290F18" w14:textId="77777777" w:rsidR="00B30904" w:rsidRPr="00B30904" w:rsidRDefault="00B30904" w:rsidP="00B30904">
            <w:pPr>
              <w:rPr>
                <w:lang w:val="en-US"/>
              </w:rPr>
            </w:pPr>
            <w:r w:rsidRPr="00B30904">
              <w:rPr>
                <w:lang w:val="en-US"/>
              </w:rPr>
              <w:t>public void setNextListView(String selected)</w:t>
            </w:r>
          </w:p>
          <w:p w14:paraId="6B156EC0" w14:textId="77777777" w:rsidR="00B30904" w:rsidRPr="00B30904" w:rsidRDefault="00B30904" w:rsidP="00B30904">
            <w:pPr>
              <w:rPr>
                <w:lang w:val="en-US"/>
              </w:rPr>
            </w:pPr>
            <w:r w:rsidRPr="00B30904">
              <w:rPr>
                <w:lang w:val="en-US"/>
              </w:rPr>
              <w:t>public boolean setPreviousListView()</w:t>
            </w:r>
          </w:p>
          <w:p w14:paraId="56BC1832" w14:textId="77777777" w:rsidR="00B30904" w:rsidRPr="00B30904" w:rsidRDefault="00B30904" w:rsidP="00B30904">
            <w:pPr>
              <w:rPr>
                <w:lang w:val="en-US"/>
              </w:rPr>
            </w:pPr>
            <w:r w:rsidRPr="00B30904">
              <w:rPr>
                <w:lang w:val="en-US"/>
              </w:rPr>
              <w:t>private ArrayAdapter getFieldOfStudyAdapter()</w:t>
            </w:r>
          </w:p>
          <w:p w14:paraId="387A6A4A" w14:textId="77777777" w:rsidR="00B30904" w:rsidRPr="00B30904" w:rsidRDefault="00B30904" w:rsidP="00B30904">
            <w:pPr>
              <w:rPr>
                <w:lang w:val="en-US"/>
              </w:rPr>
            </w:pPr>
            <w:r w:rsidRPr="00B30904">
              <w:rPr>
                <w:lang w:val="en-US"/>
              </w:rPr>
              <w:t>private ArrayAdapter getModuleAdapter(String fieldOfStudyName)</w:t>
            </w:r>
          </w:p>
          <w:p w14:paraId="29D843F4" w14:textId="77777777" w:rsidR="00B30904" w:rsidRPr="00B30904" w:rsidRDefault="00B30904" w:rsidP="00B30904">
            <w:pPr>
              <w:rPr>
                <w:lang w:val="en-US"/>
              </w:rPr>
            </w:pPr>
            <w:r w:rsidRPr="00B30904">
              <w:rPr>
                <w:lang w:val="en-US"/>
              </w:rPr>
              <w:t>private ArrayAdapter getBundleAdapter(String moduleName)</w:t>
            </w:r>
          </w:p>
          <w:p w14:paraId="59C040DF" w14:textId="484B4DC1" w:rsidR="00D7386A" w:rsidRPr="00810934" w:rsidRDefault="00B30904" w:rsidP="00BA5D59">
            <w:pPr>
              <w:rPr>
                <w:lang w:val="en-US"/>
              </w:rPr>
            </w:pPr>
            <w:r w:rsidRPr="00B30904">
              <w:rPr>
                <w:lang w:val="en-US"/>
              </w:rPr>
              <w:t>private ArrayAdapter getBundlesOfUser(String moduleName)</w:t>
            </w:r>
          </w:p>
        </w:tc>
      </w:tr>
    </w:tbl>
    <w:p w14:paraId="007CC1B2" w14:textId="395451B1" w:rsidR="00D7386A" w:rsidRPr="00B30904" w:rsidRDefault="00D7386A" w:rsidP="00B30904">
      <w:pPr>
        <w:tabs>
          <w:tab w:val="left" w:pos="1515"/>
        </w:tabs>
        <w:rPr>
          <w:lang w:val="en-US"/>
        </w:rPr>
        <w:sectPr w:rsidR="00D7386A" w:rsidRPr="00B30904" w:rsidSect="00976D1C">
          <w:headerReference w:type="default" r:id="rId31"/>
          <w:footerReference w:type="default" r:id="rId32"/>
          <w:pgSz w:w="11906" w:h="16838"/>
          <w:pgMar w:top="1417" w:right="1417" w:bottom="1134" w:left="1417" w:header="708" w:footer="708" w:gutter="0"/>
          <w:cols w:space="708"/>
          <w:docGrid w:linePitch="360"/>
        </w:sectPr>
      </w:pPr>
    </w:p>
    <w:p w14:paraId="71B5961C" w14:textId="5F7C332F" w:rsidR="00976D1C" w:rsidRDefault="00B27E5A" w:rsidP="00D7386A">
      <w:pPr>
        <w:pStyle w:val="berschrift3"/>
        <w:rPr>
          <w:lang w:val="fr-CH"/>
        </w:rPr>
      </w:pPr>
      <w:bookmarkStart w:id="56" w:name="_Toc452714979"/>
      <w:r w:rsidRPr="00A95E77">
        <w:lastRenderedPageBreak/>
        <w:t>Klassendiagra</w:t>
      </w:r>
      <w:r w:rsidR="00D7386A" w:rsidRPr="00A95E77">
        <w:t>m</w:t>
      </w:r>
      <w:r w:rsidR="0014141F" w:rsidRPr="00A95E77">
        <w:t>m</w:t>
      </w:r>
      <w:bookmarkEnd w:id="56"/>
    </w:p>
    <w:p w14:paraId="506A8BE2" w14:textId="77777777" w:rsidR="00D7386A" w:rsidRDefault="00D7386A" w:rsidP="00D7386A">
      <w:pPr>
        <w:rPr>
          <w:lang w:val="fr-CH"/>
        </w:rPr>
      </w:pPr>
    </w:p>
    <w:p w14:paraId="0BA89E36" w14:textId="0FE5F2C6" w:rsidR="00BD60B6" w:rsidRDefault="00BD60B6" w:rsidP="00D7386A">
      <w:pPr>
        <w:rPr>
          <w:lang w:val="fr-CH"/>
        </w:rPr>
      </w:pPr>
      <w:r>
        <w:rPr>
          <w:noProof/>
          <w:lang w:val="en-GB" w:eastAsia="en-GB"/>
        </w:rPr>
        <w:drawing>
          <wp:inline distT="0" distB="0" distL="0" distR="0" wp14:anchorId="433288F2" wp14:editId="3CF245B9">
            <wp:extent cx="13486392" cy="3784600"/>
            <wp:effectExtent l="0" t="0" r="127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489030" cy="3785340"/>
                    </a:xfrm>
                    <a:prstGeom prst="rect">
                      <a:avLst/>
                    </a:prstGeom>
                  </pic:spPr>
                </pic:pic>
              </a:graphicData>
            </a:graphic>
          </wp:inline>
        </w:drawing>
      </w:r>
    </w:p>
    <w:p w14:paraId="2189FA0C" w14:textId="44D1BC4E" w:rsidR="00D7386A" w:rsidRPr="00AD3A29" w:rsidRDefault="00BD60B6" w:rsidP="00AD3A29">
      <w:pPr>
        <w:rPr>
          <w:lang w:val="fr-CH"/>
        </w:rPr>
        <w:sectPr w:rsidR="00D7386A" w:rsidRPr="00AD3A29" w:rsidSect="00ED7166">
          <w:headerReference w:type="default" r:id="rId34"/>
          <w:footerReference w:type="default" r:id="rId35"/>
          <w:pgSz w:w="23814" w:h="16839" w:orient="landscape" w:code="8"/>
          <w:pgMar w:top="1417" w:right="1417" w:bottom="1417" w:left="1134" w:header="708" w:footer="708" w:gutter="0"/>
          <w:cols w:space="708"/>
          <w:docGrid w:linePitch="360"/>
        </w:sectPr>
      </w:pPr>
      <w:r>
        <w:rPr>
          <w:lang w:val="fr-CH"/>
        </w:rPr>
        <w:br w:type="page"/>
      </w:r>
    </w:p>
    <w:p w14:paraId="7CBB4EA2" w14:textId="6195F1CF" w:rsidR="00D7386A" w:rsidRPr="00D7386A" w:rsidRDefault="00D7386A" w:rsidP="00D7386A">
      <w:pPr>
        <w:rPr>
          <w:lang w:val="fr-CH"/>
        </w:rPr>
      </w:pPr>
    </w:p>
    <w:p w14:paraId="0AC55F05" w14:textId="3381DF3C" w:rsidR="00AF4783" w:rsidRDefault="00AF4783" w:rsidP="00705864">
      <w:pPr>
        <w:pStyle w:val="berschrift2"/>
      </w:pPr>
      <w:bookmarkStart w:id="57" w:name="_Toc452714980"/>
      <w:r>
        <w:t>.</w:t>
      </w:r>
      <w:r w:rsidR="00940143">
        <w:t>domain</w:t>
      </w:r>
      <w:r>
        <w:t>.</w:t>
      </w:r>
      <w:bookmarkEnd w:id="57"/>
    </w:p>
    <w:p w14:paraId="54B61EDA" w14:textId="1FFEBA60" w:rsidR="004C4034" w:rsidRPr="004C4034" w:rsidRDefault="004C4034" w:rsidP="004C4034">
      <w:r>
        <w:t xml:space="preserve">Folgende Klassen </w:t>
      </w:r>
      <w:r w:rsidR="00322C7F">
        <w:t>befinden</w:t>
      </w:r>
      <w:r>
        <w:t xml:space="preserve"> sich auf dem untersten Layer, somit im Package domain. Sie implementieren die Funktionen zur Datenhaltung, sowie Hilfsklassen für die lokale Datenbank.</w:t>
      </w:r>
    </w:p>
    <w:p w14:paraId="0811D166" w14:textId="08EF4D38" w:rsidR="00995F57" w:rsidRDefault="00995F57" w:rsidP="00995F57">
      <w:pPr>
        <w:pStyle w:val="berschrift3"/>
      </w:pPr>
      <w:bookmarkStart w:id="58" w:name="_Toc452714981"/>
      <w:r>
        <w:t>Allgemeine Klassen</w:t>
      </w:r>
      <w:bookmarkEnd w:id="58"/>
    </w:p>
    <w:tbl>
      <w:tblPr>
        <w:tblStyle w:val="LightShading-Accent11"/>
        <w:tblW w:w="0" w:type="auto"/>
        <w:tblLook w:val="04A0" w:firstRow="1" w:lastRow="0" w:firstColumn="1" w:lastColumn="0" w:noHBand="0" w:noVBand="1"/>
      </w:tblPr>
      <w:tblGrid>
        <w:gridCol w:w="4531"/>
        <w:gridCol w:w="4531"/>
      </w:tblGrid>
      <w:tr w:rsidR="00995F57" w14:paraId="13B2E15F"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8DB3E2" w:themeFill="text2" w:themeFillTint="66"/>
          </w:tcPr>
          <w:p w14:paraId="0BA907A0" w14:textId="04577AE4" w:rsidR="00995F57" w:rsidRDefault="00995F57" w:rsidP="00995F57">
            <w:r>
              <w:t>Klasse</w:t>
            </w:r>
          </w:p>
        </w:tc>
        <w:tc>
          <w:tcPr>
            <w:tcW w:w="4531" w:type="dxa"/>
            <w:shd w:val="clear" w:color="auto" w:fill="8DB3E2" w:themeFill="text2" w:themeFillTint="66"/>
          </w:tcPr>
          <w:p w14:paraId="6E96366D" w14:textId="0F135A90" w:rsidR="00995F57" w:rsidRDefault="00995F57" w:rsidP="00995F57">
            <w:pPr>
              <w:cnfStyle w:val="100000000000" w:firstRow="1" w:lastRow="0" w:firstColumn="0" w:lastColumn="0" w:oddVBand="0" w:evenVBand="0" w:oddHBand="0" w:evenHBand="0" w:firstRowFirstColumn="0" w:firstRowLastColumn="0" w:lastRowFirstColumn="0" w:lastRowLastColumn="0"/>
            </w:pPr>
            <w:r>
              <w:t>Beschreibung</w:t>
            </w:r>
          </w:p>
        </w:tc>
      </w:tr>
      <w:tr w:rsidR="00995F57" w14:paraId="580C7E9D"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507CB108" w14:textId="7485F657" w:rsidR="00995F57" w:rsidRDefault="00995F57" w:rsidP="00995F57">
            <w:r>
              <w:t>Bundle</w:t>
            </w:r>
          </w:p>
        </w:tc>
        <w:tc>
          <w:tcPr>
            <w:tcW w:w="4531" w:type="dxa"/>
            <w:shd w:val="clear" w:color="auto" w:fill="FFFFFF" w:themeFill="background1"/>
          </w:tcPr>
          <w:p w14:paraId="5AA07099" w14:textId="3B7EC781" w:rsidR="00995F57" w:rsidRDefault="00995F57" w:rsidP="00995F57">
            <w:pPr>
              <w:cnfStyle w:val="000000100000" w:firstRow="0" w:lastRow="0" w:firstColumn="0" w:lastColumn="0" w:oddVBand="0" w:evenVBand="0" w:oddHBand="1" w:evenHBand="0" w:firstRowFirstColumn="0" w:firstRowLastColumn="0" w:lastRowFirstColumn="0" w:lastRowLastColumn="0"/>
            </w:pPr>
            <w:r>
              <w:t>Erzeugt ein Bundle-Objekt</w:t>
            </w:r>
          </w:p>
        </w:tc>
      </w:tr>
      <w:tr w:rsidR="00995F57" w14:paraId="065A0441" w14:textId="77777777" w:rsidTr="00E831C5">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72622F7D" w14:textId="09B88339" w:rsidR="00995F57" w:rsidRDefault="00995F57" w:rsidP="00995F57">
            <w:r>
              <w:t>Card</w:t>
            </w:r>
          </w:p>
        </w:tc>
        <w:tc>
          <w:tcPr>
            <w:tcW w:w="4531" w:type="dxa"/>
            <w:shd w:val="clear" w:color="auto" w:fill="FFFFFF" w:themeFill="background1"/>
          </w:tcPr>
          <w:p w14:paraId="3BC4C22D" w14:textId="2FC08751" w:rsidR="00995F57" w:rsidRDefault="00995F57" w:rsidP="00995F57">
            <w:pPr>
              <w:cnfStyle w:val="000000000000" w:firstRow="0" w:lastRow="0" w:firstColumn="0" w:lastColumn="0" w:oddVBand="0" w:evenVBand="0" w:oddHBand="0" w:evenHBand="0" w:firstRowFirstColumn="0" w:firstRowLastColumn="0" w:lastRowFirstColumn="0" w:lastRowLastColumn="0"/>
            </w:pPr>
            <w:r>
              <w:t>Erzeugt ein Card-Objekt</w:t>
            </w:r>
          </w:p>
        </w:tc>
      </w:tr>
      <w:tr w:rsidR="00995F57" w14:paraId="2C42D0D3"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4661E52A" w14:textId="081405DF" w:rsidR="00995F57" w:rsidRDefault="00995F57" w:rsidP="00995F57">
            <w:r>
              <w:t>User</w:t>
            </w:r>
          </w:p>
        </w:tc>
        <w:tc>
          <w:tcPr>
            <w:tcW w:w="4531" w:type="dxa"/>
            <w:shd w:val="clear" w:color="auto" w:fill="FFFFFF" w:themeFill="background1"/>
          </w:tcPr>
          <w:p w14:paraId="34A154E6" w14:textId="2D9801C4" w:rsidR="00995F57" w:rsidRDefault="00995F57" w:rsidP="00995F57">
            <w:pPr>
              <w:cnfStyle w:val="000000100000" w:firstRow="0" w:lastRow="0" w:firstColumn="0" w:lastColumn="0" w:oddVBand="0" w:evenVBand="0" w:oddHBand="1" w:evenHBand="0" w:firstRowFirstColumn="0" w:firstRowLastColumn="0" w:lastRowFirstColumn="0" w:lastRowLastColumn="0"/>
            </w:pPr>
            <w:r>
              <w:t>Erzeugt ein User-Objekt</w:t>
            </w:r>
          </w:p>
        </w:tc>
      </w:tr>
      <w:tr w:rsidR="00995F57" w14:paraId="3F423234" w14:textId="77777777" w:rsidTr="00E831C5">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1A51FD41" w14:textId="3B887E71" w:rsidR="00995F57" w:rsidRDefault="00995F57" w:rsidP="00995F57">
            <w:r>
              <w:t>FieldOfStudy</w:t>
            </w:r>
          </w:p>
        </w:tc>
        <w:tc>
          <w:tcPr>
            <w:tcW w:w="4531" w:type="dxa"/>
            <w:shd w:val="clear" w:color="auto" w:fill="FFFFFF" w:themeFill="background1"/>
          </w:tcPr>
          <w:p w14:paraId="566D6ED8" w14:textId="112FBB26" w:rsidR="00995F57" w:rsidRDefault="00995F57" w:rsidP="00995F57">
            <w:pPr>
              <w:cnfStyle w:val="000000000000" w:firstRow="0" w:lastRow="0" w:firstColumn="0" w:lastColumn="0" w:oddVBand="0" w:evenVBand="0" w:oddHBand="0" w:evenHBand="0" w:firstRowFirstColumn="0" w:firstRowLastColumn="0" w:lastRowFirstColumn="0" w:lastRowLastColumn="0"/>
            </w:pPr>
            <w:r>
              <w:t>Erzeugt ein FoS-Objekt</w:t>
            </w:r>
          </w:p>
        </w:tc>
      </w:tr>
      <w:tr w:rsidR="00995F57" w14:paraId="514325B0"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698CD7A5" w14:textId="6F2B6151" w:rsidR="00995F57" w:rsidRDefault="00995F57" w:rsidP="00995F57">
            <w:r>
              <w:t>Module</w:t>
            </w:r>
          </w:p>
        </w:tc>
        <w:tc>
          <w:tcPr>
            <w:tcW w:w="4531" w:type="dxa"/>
            <w:shd w:val="clear" w:color="auto" w:fill="FFFFFF" w:themeFill="background1"/>
          </w:tcPr>
          <w:p w14:paraId="5B39BE37" w14:textId="7114A45C" w:rsidR="00995F57" w:rsidRDefault="00995F57" w:rsidP="00995F57">
            <w:pPr>
              <w:cnfStyle w:val="000000100000" w:firstRow="0" w:lastRow="0" w:firstColumn="0" w:lastColumn="0" w:oddVBand="0" w:evenVBand="0" w:oddHBand="1" w:evenHBand="0" w:firstRowFirstColumn="0" w:firstRowLastColumn="0" w:lastRowFirstColumn="0" w:lastRowLastColumn="0"/>
            </w:pPr>
            <w:r>
              <w:t>Erzeugt ein Modul-Objekt</w:t>
            </w:r>
          </w:p>
        </w:tc>
      </w:tr>
      <w:tr w:rsidR="00995F57" w14:paraId="222BC5FF" w14:textId="77777777" w:rsidTr="00E831C5">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1809A562" w14:textId="105D6E1A" w:rsidR="00995F57" w:rsidRDefault="00995F57" w:rsidP="00995F57">
            <w:r>
              <w:t>TBL_[Classname]</w:t>
            </w:r>
          </w:p>
        </w:tc>
        <w:tc>
          <w:tcPr>
            <w:tcW w:w="4531" w:type="dxa"/>
            <w:shd w:val="clear" w:color="auto" w:fill="FFFFFF" w:themeFill="background1"/>
          </w:tcPr>
          <w:p w14:paraId="451A6F47" w14:textId="71D70A03" w:rsidR="00995F57" w:rsidRDefault="00995F57" w:rsidP="00995F57">
            <w:pPr>
              <w:cnfStyle w:val="000000000000" w:firstRow="0" w:lastRow="0" w:firstColumn="0" w:lastColumn="0" w:oddVBand="0" w:evenVBand="0" w:oddHBand="0" w:evenHBand="0" w:firstRowFirstColumn="0" w:firstRowLastColumn="0" w:lastRowFirstColumn="0" w:lastRowLastColumn="0"/>
            </w:pPr>
            <w:r>
              <w:t>Hilfsklassen für die Erzeugung der lokalen Datenbank, erzeugen jeweils eine Tabelle</w:t>
            </w:r>
          </w:p>
        </w:tc>
      </w:tr>
    </w:tbl>
    <w:p w14:paraId="5F720F78" w14:textId="77777777" w:rsidR="00995F57" w:rsidRPr="00995F57" w:rsidRDefault="00995F57" w:rsidP="00995F57"/>
    <w:p w14:paraId="31C0FB3C" w14:textId="7FC9A1C3" w:rsidR="00AF4783" w:rsidRDefault="00AF4783" w:rsidP="00AF4783">
      <w:pPr>
        <w:pStyle w:val="berschrift3"/>
      </w:pPr>
      <w:bookmarkStart w:id="59" w:name="_Toc452714982"/>
      <w:r>
        <w:t>DBManager</w:t>
      </w:r>
      <w:bookmarkEnd w:id="59"/>
    </w:p>
    <w:tbl>
      <w:tblPr>
        <w:tblStyle w:val="LightShading-Accent11"/>
        <w:tblW w:w="0" w:type="auto"/>
        <w:tblLook w:val="04A0" w:firstRow="1" w:lastRow="0" w:firstColumn="1" w:lastColumn="0" w:noHBand="0" w:noVBand="1"/>
      </w:tblPr>
      <w:tblGrid>
        <w:gridCol w:w="9062"/>
      </w:tblGrid>
      <w:tr w:rsidR="00AF4783" w14:paraId="32B933A8"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2954BBE6" w14:textId="10E22D95" w:rsidR="00AF4783" w:rsidRDefault="00AF4783" w:rsidP="00AF4783">
            <w:r>
              <w:t>Beschreibung</w:t>
            </w:r>
          </w:p>
        </w:tc>
      </w:tr>
      <w:tr w:rsidR="00AF4783" w14:paraId="376B5BC3"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5FF8A5A" w14:textId="5AC9B868" w:rsidR="00AF4783" w:rsidRDefault="00312A5A" w:rsidP="00AF4783">
            <w:r>
              <w:t>Regelt die Zugriffe auf die Datenbank.</w:t>
            </w:r>
          </w:p>
        </w:tc>
      </w:tr>
      <w:tr w:rsidR="00AF4783" w14:paraId="62CB7F6C"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2CAC231B" w14:textId="1C2A3B36" w:rsidR="00AF4783" w:rsidRDefault="00AF4783" w:rsidP="00AF4783">
            <w:r>
              <w:t>Methoden</w:t>
            </w:r>
          </w:p>
        </w:tc>
      </w:tr>
      <w:tr w:rsidR="00AF4783" w:rsidRPr="00AF4783" w14:paraId="58EDC7DA" w14:textId="77777777" w:rsidTr="00AF4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077BCD7" w14:textId="3520D4DF" w:rsidR="00AF4783" w:rsidRDefault="00AF4783" w:rsidP="00E831C5">
            <w:pPr>
              <w:shd w:val="clear" w:color="auto" w:fill="FFFFFF" w:themeFill="background1"/>
            </w:pPr>
            <w:r>
              <w:t>Public void insertBundle(String bundleName, String moduleName)</w:t>
            </w:r>
          </w:p>
          <w:p w14:paraId="116F10DE" w14:textId="1BDF12EF" w:rsidR="00AF4783" w:rsidRPr="00AF4783" w:rsidRDefault="00AF4783" w:rsidP="00E831C5">
            <w:pPr>
              <w:pStyle w:val="Listenabsatz"/>
              <w:numPr>
                <w:ilvl w:val="0"/>
                <w:numId w:val="37"/>
              </w:numPr>
              <w:shd w:val="clear" w:color="auto" w:fill="FFFFFF" w:themeFill="background1"/>
            </w:pPr>
            <w:r>
              <w:t>Erzeugt ein neues Bundle</w:t>
            </w:r>
          </w:p>
          <w:p w14:paraId="7C944B0F" w14:textId="44BA3236" w:rsidR="00AF4783" w:rsidRDefault="00AF4783" w:rsidP="00E831C5">
            <w:pPr>
              <w:shd w:val="clear" w:color="auto" w:fill="FFFFFF" w:themeFill="background1"/>
              <w:rPr>
                <w:lang w:val="fr-CH"/>
              </w:rPr>
            </w:pPr>
            <w:r w:rsidRPr="00AF4783">
              <w:rPr>
                <w:lang w:val="fr-CH"/>
              </w:rPr>
              <w:t>Private void open()</w:t>
            </w:r>
          </w:p>
          <w:p w14:paraId="57E615F1" w14:textId="68E1BB57" w:rsidR="00AF4783" w:rsidRPr="00AF4783" w:rsidRDefault="00AF4783" w:rsidP="00E831C5">
            <w:pPr>
              <w:pStyle w:val="Listenabsatz"/>
              <w:numPr>
                <w:ilvl w:val="0"/>
                <w:numId w:val="37"/>
              </w:numPr>
              <w:shd w:val="clear" w:color="auto" w:fill="FFFFFF" w:themeFill="background1"/>
            </w:pPr>
            <w:r w:rsidRPr="00AF4783">
              <w:t>Öffnet eine Verbindung zur lokalen Datenbank</w:t>
            </w:r>
          </w:p>
          <w:p w14:paraId="362529C5" w14:textId="700BE3E9" w:rsidR="00AF4783" w:rsidRDefault="00AF4783" w:rsidP="00E831C5">
            <w:pPr>
              <w:shd w:val="clear" w:color="auto" w:fill="FFFFFF" w:themeFill="background1"/>
              <w:rPr>
                <w:lang w:val="fr-CH"/>
              </w:rPr>
            </w:pPr>
            <w:r w:rsidRPr="00AF4783">
              <w:rPr>
                <w:lang w:val="fr-CH"/>
              </w:rPr>
              <w:t>Private void close()</w:t>
            </w:r>
          </w:p>
          <w:p w14:paraId="36DCE5B4" w14:textId="337FE04E" w:rsidR="00AF4783" w:rsidRPr="00AF4783" w:rsidRDefault="00AF4783" w:rsidP="00E831C5">
            <w:pPr>
              <w:pStyle w:val="Listenabsatz"/>
              <w:numPr>
                <w:ilvl w:val="0"/>
                <w:numId w:val="37"/>
              </w:numPr>
              <w:shd w:val="clear" w:color="auto" w:fill="FFFFFF" w:themeFill="background1"/>
            </w:pPr>
            <w:r w:rsidRPr="00AF4783">
              <w:t>Schliesst die Verbindung zur lokalen Datenbank</w:t>
            </w:r>
          </w:p>
          <w:p w14:paraId="1333611A" w14:textId="588F6DAB" w:rsidR="00AF4783" w:rsidRPr="00810934" w:rsidRDefault="00AF4783" w:rsidP="00E831C5">
            <w:pPr>
              <w:shd w:val="clear" w:color="auto" w:fill="FFFFFF" w:themeFill="background1"/>
              <w:rPr>
                <w:lang w:val="en-US"/>
              </w:rPr>
            </w:pPr>
            <w:r w:rsidRPr="00810934">
              <w:rPr>
                <w:lang w:val="en-US"/>
              </w:rPr>
              <w:t>Public ArrayList&lt;Object&gt; getClassListofSelectedTable(String tableName, String WHEREname)</w:t>
            </w:r>
          </w:p>
          <w:p w14:paraId="33E4506A" w14:textId="31289EFE" w:rsidR="00AF4783" w:rsidRPr="00AF4783" w:rsidRDefault="00AF4783" w:rsidP="00E831C5">
            <w:pPr>
              <w:pStyle w:val="Listenabsatz"/>
              <w:numPr>
                <w:ilvl w:val="0"/>
                <w:numId w:val="37"/>
              </w:numPr>
              <w:shd w:val="clear" w:color="auto" w:fill="FFFFFF" w:themeFill="background1"/>
            </w:pPr>
            <w:r w:rsidRPr="00AF4783">
              <w:t xml:space="preserve">Gibt eine Liste mit den </w:t>
            </w:r>
            <w:r>
              <w:t>gefragten Daten (Bundle, Module oder Studienrichtung) zurück</w:t>
            </w:r>
          </w:p>
        </w:tc>
      </w:tr>
    </w:tbl>
    <w:p w14:paraId="5206E15F" w14:textId="77777777" w:rsidR="00AF4783" w:rsidRDefault="00AF4783" w:rsidP="00AF4783"/>
    <w:p w14:paraId="7E6843AC" w14:textId="0D387283" w:rsidR="00AF4783" w:rsidRDefault="00AF4783" w:rsidP="00AF4783">
      <w:pPr>
        <w:pStyle w:val="berschrift3"/>
      </w:pPr>
      <w:bookmarkStart w:id="60" w:name="_Toc452714983"/>
      <w:r>
        <w:t>Database</w:t>
      </w:r>
      <w:bookmarkEnd w:id="60"/>
    </w:p>
    <w:tbl>
      <w:tblPr>
        <w:tblStyle w:val="LightShading-Accent11"/>
        <w:tblW w:w="0" w:type="auto"/>
        <w:tblLook w:val="04A0" w:firstRow="1" w:lastRow="0" w:firstColumn="1" w:lastColumn="0" w:noHBand="0" w:noVBand="1"/>
      </w:tblPr>
      <w:tblGrid>
        <w:gridCol w:w="9062"/>
      </w:tblGrid>
      <w:tr w:rsidR="00AF4783" w14:paraId="23DCF622"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46B188E1" w14:textId="77777777" w:rsidR="00AF4783" w:rsidRDefault="00AF4783" w:rsidP="00940143">
            <w:r>
              <w:t>Beschreibung</w:t>
            </w:r>
          </w:p>
        </w:tc>
      </w:tr>
      <w:tr w:rsidR="00AF4783" w14:paraId="6B5BBF1B"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EDB3A62" w14:textId="4EEEEAD2" w:rsidR="00AF4783" w:rsidRDefault="00AF4783" w:rsidP="00940143">
            <w:r>
              <w:t>Hilfsklasse zur administrativen Verwaltung der lokalen Datenbank.</w:t>
            </w:r>
          </w:p>
        </w:tc>
      </w:tr>
      <w:tr w:rsidR="00AF4783" w14:paraId="7BC2C97F"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39BF523D" w14:textId="77777777" w:rsidR="00AF4783" w:rsidRDefault="00AF4783" w:rsidP="00940143">
            <w:r>
              <w:t>Methoden</w:t>
            </w:r>
          </w:p>
        </w:tc>
      </w:tr>
      <w:tr w:rsidR="00AF4783" w:rsidRPr="00995F57" w14:paraId="395A102F"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2BEAD18" w14:textId="6803241B" w:rsidR="00AF4783" w:rsidRDefault="00AF4783" w:rsidP="00AF4783">
            <w:pPr>
              <w:rPr>
                <w:lang w:val="fr-CH"/>
              </w:rPr>
            </w:pPr>
            <w:r w:rsidRPr="00AF4783">
              <w:rPr>
                <w:lang w:val="fr-CH"/>
              </w:rPr>
              <w:t>Public void onCreate()</w:t>
            </w:r>
          </w:p>
          <w:p w14:paraId="76E258DE" w14:textId="3CBAB5DF" w:rsidR="00995F57" w:rsidRPr="00995F57" w:rsidRDefault="00995F57" w:rsidP="00995F57">
            <w:pPr>
              <w:pStyle w:val="Listenabsatz"/>
              <w:numPr>
                <w:ilvl w:val="0"/>
                <w:numId w:val="37"/>
              </w:numPr>
            </w:pPr>
            <w:r w:rsidRPr="00995F57">
              <w:t>Er</w:t>
            </w:r>
            <w:r>
              <w:t>zeugt die lokale Datenbank, füllt diese mit Beispieldaten</w:t>
            </w:r>
          </w:p>
          <w:p w14:paraId="61E00660" w14:textId="77777777" w:rsidR="00AF4783" w:rsidRDefault="00AF4783" w:rsidP="00AF4783">
            <w:pPr>
              <w:rPr>
                <w:lang w:val="fr-CH"/>
              </w:rPr>
            </w:pPr>
            <w:r w:rsidRPr="00AF4783">
              <w:rPr>
                <w:lang w:val="fr-CH"/>
              </w:rPr>
              <w:t>Public void onUpgrade(</w:t>
            </w:r>
            <w:r w:rsidR="00995F57" w:rsidRPr="00995F57">
              <w:rPr>
                <w:lang w:val="fr-CH"/>
              </w:rPr>
              <w:t>SQLiteDatabase db, int oldVersion, int newVersion</w:t>
            </w:r>
            <w:r w:rsidRPr="00AF4783">
              <w:rPr>
                <w:lang w:val="fr-CH"/>
              </w:rPr>
              <w:t>)</w:t>
            </w:r>
          </w:p>
          <w:p w14:paraId="4A1C4399" w14:textId="798F4332" w:rsidR="00995F57" w:rsidRPr="00995F57" w:rsidRDefault="00995F57" w:rsidP="00995F57">
            <w:pPr>
              <w:pStyle w:val="Listenabsatz"/>
              <w:numPr>
                <w:ilvl w:val="0"/>
                <w:numId w:val="37"/>
              </w:numPr>
            </w:pPr>
            <w:r w:rsidRPr="00995F57">
              <w:t>Ersetzt die bestehende Datenbank mit einer</w:t>
            </w:r>
            <w:r>
              <w:t xml:space="preserve"> höher versionierten</w:t>
            </w:r>
          </w:p>
        </w:tc>
      </w:tr>
    </w:tbl>
    <w:p w14:paraId="71E0F5E9" w14:textId="77777777" w:rsidR="0030228A" w:rsidRDefault="0030228A" w:rsidP="00AF4783">
      <w:pPr>
        <w:sectPr w:rsidR="0030228A" w:rsidSect="00976D1C">
          <w:headerReference w:type="default" r:id="rId36"/>
          <w:footerReference w:type="default" r:id="rId37"/>
          <w:pgSz w:w="11906" w:h="16838"/>
          <w:pgMar w:top="1417" w:right="1417" w:bottom="1134" w:left="1417" w:header="708" w:footer="708" w:gutter="0"/>
          <w:cols w:space="708"/>
          <w:docGrid w:linePitch="360"/>
        </w:sectPr>
      </w:pPr>
    </w:p>
    <w:p w14:paraId="498DC5A9" w14:textId="7AD0B6EB" w:rsidR="00AF4783" w:rsidRDefault="0030228A" w:rsidP="0030228A">
      <w:pPr>
        <w:pStyle w:val="berschrift3"/>
      </w:pPr>
      <w:bookmarkStart w:id="61" w:name="_Toc452714984"/>
      <w:r>
        <w:lastRenderedPageBreak/>
        <w:t>Klassendiagramm</w:t>
      </w:r>
      <w:bookmarkEnd w:id="61"/>
    </w:p>
    <w:p w14:paraId="5E612483" w14:textId="77777777" w:rsidR="0030228A" w:rsidRDefault="0030228A" w:rsidP="0030228A"/>
    <w:p w14:paraId="2C182192" w14:textId="311F5EDA" w:rsidR="0030228A" w:rsidRDefault="00AA2EAC" w:rsidP="0030228A">
      <w:pPr>
        <w:sectPr w:rsidR="0030228A" w:rsidSect="00ED7166">
          <w:headerReference w:type="default" r:id="rId38"/>
          <w:footerReference w:type="default" r:id="rId39"/>
          <w:pgSz w:w="23814" w:h="16839" w:orient="landscape" w:code="8"/>
          <w:pgMar w:top="1417" w:right="1417" w:bottom="1417" w:left="1134" w:header="708" w:footer="708" w:gutter="0"/>
          <w:cols w:space="708"/>
          <w:docGrid w:linePitch="360"/>
        </w:sectPr>
      </w:pPr>
      <w:r w:rsidRPr="00AA2EAC">
        <w:rPr>
          <w:noProof/>
          <w:lang w:val="en-GB" w:eastAsia="en-GB"/>
        </w:rPr>
        <w:drawing>
          <wp:inline distT="0" distB="0" distL="0" distR="0" wp14:anchorId="31BA8EF6" wp14:editId="6C5D4A92">
            <wp:extent cx="13835347" cy="5701086"/>
            <wp:effectExtent l="0" t="0" r="0" b="0"/>
            <wp:docPr id="20" name="Grafik 20" descr="C:\Users\Philipp\Dropbox\FlipAgain\02_Dokumentation\Diagramme\Klassendiagramme\client\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ilipp\Dropbox\FlipAgain\02_Dokumentation\Diagramme\Klassendiagramme\client\doma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42278" cy="5703942"/>
                    </a:xfrm>
                    <a:prstGeom prst="rect">
                      <a:avLst/>
                    </a:prstGeom>
                    <a:noFill/>
                    <a:ln>
                      <a:noFill/>
                    </a:ln>
                  </pic:spPr>
                </pic:pic>
              </a:graphicData>
            </a:graphic>
          </wp:inline>
        </w:drawing>
      </w:r>
    </w:p>
    <w:p w14:paraId="2814BF34" w14:textId="3EF7F00D" w:rsidR="000420A9" w:rsidRDefault="000420A9" w:rsidP="000420A9">
      <w:pPr>
        <w:pStyle w:val="berschrift1"/>
      </w:pPr>
      <w:bookmarkStart w:id="62" w:name="_Toc452714985"/>
      <w:r>
        <w:lastRenderedPageBreak/>
        <w:t>Server</w:t>
      </w:r>
      <w:bookmarkEnd w:id="62"/>
    </w:p>
    <w:p w14:paraId="4357B1AE" w14:textId="555E9A0B" w:rsidR="00F55322" w:rsidRDefault="007664C0" w:rsidP="007664C0">
      <w:pPr>
        <w:pStyle w:val="berschrift2"/>
      </w:pPr>
      <w:bookmarkStart w:id="63" w:name="_Toc452714986"/>
      <w:r>
        <w:t>Server-Schnittstellen</w:t>
      </w:r>
      <w:bookmarkEnd w:id="63"/>
    </w:p>
    <w:tbl>
      <w:tblPr>
        <w:tblStyle w:val="Gitternetztabelle4Akzent1"/>
        <w:tblW w:w="0" w:type="auto"/>
        <w:tblLook w:val="04A0" w:firstRow="1" w:lastRow="0" w:firstColumn="1" w:lastColumn="0" w:noHBand="0" w:noVBand="1"/>
      </w:tblPr>
      <w:tblGrid>
        <w:gridCol w:w="2410"/>
        <w:gridCol w:w="6652"/>
      </w:tblGrid>
      <w:tr w:rsidR="00631EA0" w14:paraId="2F8F1BC5"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8DB3E2" w:themeFill="text2" w:themeFillTint="66"/>
          </w:tcPr>
          <w:p w14:paraId="22FF9E0C" w14:textId="77777777" w:rsidR="00631EA0" w:rsidRPr="001E2919" w:rsidRDefault="00631EA0" w:rsidP="00810934">
            <w:pPr>
              <w:rPr>
                <w:color w:val="365F91" w:themeColor="accent1" w:themeShade="BF"/>
              </w:rPr>
            </w:pPr>
            <w:r w:rsidRPr="001E2919">
              <w:rPr>
                <w:color w:val="365F91" w:themeColor="accent1" w:themeShade="BF"/>
              </w:rPr>
              <w:t>Interface</w:t>
            </w:r>
          </w:p>
        </w:tc>
        <w:tc>
          <w:tcPr>
            <w:tcW w:w="6652" w:type="dxa"/>
            <w:shd w:val="clear" w:color="auto" w:fill="8DB3E2" w:themeFill="text2" w:themeFillTint="66"/>
          </w:tcPr>
          <w:p w14:paraId="435F06A7" w14:textId="77777777" w:rsidR="00631EA0" w:rsidRPr="001E2919" w:rsidRDefault="00631EA0" w:rsidP="00810934">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1E2919">
              <w:rPr>
                <w:color w:val="365F91" w:themeColor="accent1" w:themeShade="BF"/>
              </w:rPr>
              <w:t>Methoden</w:t>
            </w:r>
          </w:p>
        </w:tc>
      </w:tr>
      <w:tr w:rsidR="00631EA0" w:rsidRPr="00810934" w14:paraId="4EC62E3E"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FFFFF" w:themeFill="background1"/>
          </w:tcPr>
          <w:p w14:paraId="20292C03" w14:textId="0EC779F6" w:rsidR="00631EA0" w:rsidRDefault="00631EA0" w:rsidP="00810934">
            <w:r>
              <w:t>DomainInterface</w:t>
            </w:r>
          </w:p>
        </w:tc>
        <w:tc>
          <w:tcPr>
            <w:tcW w:w="6652" w:type="dxa"/>
            <w:shd w:val="clear" w:color="auto" w:fill="FFFFFF" w:themeFill="background1"/>
          </w:tcPr>
          <w:p w14:paraId="15A3FA4E" w14:textId="421C3A0F" w:rsidR="00631EA0" w:rsidRPr="00810934" w:rsidRDefault="00631EA0" w:rsidP="00631EA0">
            <w:pPr>
              <w:cnfStyle w:val="000000100000" w:firstRow="0" w:lastRow="0" w:firstColumn="0" w:lastColumn="0" w:oddVBand="0" w:evenVBand="0" w:oddHBand="1" w:evenHBand="0" w:firstRowFirstColumn="0" w:firstRowLastColumn="0" w:lastRowFirstColumn="0" w:lastRowLastColumn="0"/>
              <w:rPr>
                <w:lang w:val="en-US"/>
              </w:rPr>
            </w:pPr>
          </w:p>
        </w:tc>
      </w:tr>
      <w:tr w:rsidR="00631EA0" w14:paraId="3997963B" w14:textId="77777777" w:rsidTr="00E831C5">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23E8EB4C" w14:textId="77777777" w:rsidR="00631EA0" w:rsidRDefault="00631EA0" w:rsidP="00810934">
            <w:r w:rsidRPr="001E2919">
              <w:rPr>
                <w:color w:val="365F91" w:themeColor="accent1" w:themeShade="BF"/>
              </w:rPr>
              <w:t>Beschreibung</w:t>
            </w:r>
          </w:p>
        </w:tc>
      </w:tr>
      <w:tr w:rsidR="00631EA0" w14:paraId="3457F53E"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076B2430" w14:textId="65B74A50" w:rsidR="00631EA0" w:rsidRDefault="00631EA0" w:rsidP="00810934">
            <w:r>
              <w:t>Stellt das Bindeglied zwischen den Layern Domain und Application dar. Implementiert Methoden zur Verarbeitung der empfangenen Objekte eines Clients.</w:t>
            </w:r>
          </w:p>
        </w:tc>
      </w:tr>
    </w:tbl>
    <w:p w14:paraId="3AE7D405" w14:textId="6E9439F9" w:rsidR="000A7226" w:rsidRDefault="000A7226" w:rsidP="000A7226"/>
    <w:tbl>
      <w:tblPr>
        <w:tblStyle w:val="Gitternetztabelle4Akzent1"/>
        <w:tblW w:w="0" w:type="auto"/>
        <w:tblLook w:val="04A0" w:firstRow="1" w:lastRow="0" w:firstColumn="1" w:lastColumn="0" w:noHBand="0" w:noVBand="1"/>
      </w:tblPr>
      <w:tblGrid>
        <w:gridCol w:w="2410"/>
        <w:gridCol w:w="6652"/>
      </w:tblGrid>
      <w:tr w:rsidR="00767CEE" w14:paraId="7E3E3634" w14:textId="77777777" w:rsidTr="00DC5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8DB3E2" w:themeFill="text2" w:themeFillTint="66"/>
          </w:tcPr>
          <w:p w14:paraId="654A29D5" w14:textId="77777777" w:rsidR="00767CEE" w:rsidRPr="001E2919" w:rsidRDefault="00767CEE" w:rsidP="00DC5E1A">
            <w:pPr>
              <w:rPr>
                <w:color w:val="365F91" w:themeColor="accent1" w:themeShade="BF"/>
              </w:rPr>
            </w:pPr>
            <w:r w:rsidRPr="001E2919">
              <w:rPr>
                <w:color w:val="365F91" w:themeColor="accent1" w:themeShade="BF"/>
              </w:rPr>
              <w:t>Interface</w:t>
            </w:r>
          </w:p>
        </w:tc>
        <w:tc>
          <w:tcPr>
            <w:tcW w:w="6652" w:type="dxa"/>
            <w:shd w:val="clear" w:color="auto" w:fill="8DB3E2" w:themeFill="text2" w:themeFillTint="66"/>
          </w:tcPr>
          <w:p w14:paraId="6933AB44" w14:textId="77777777" w:rsidR="00767CEE" w:rsidRPr="001E2919" w:rsidRDefault="00767CEE" w:rsidP="00DC5E1A">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1E2919">
              <w:rPr>
                <w:color w:val="365F91" w:themeColor="accent1" w:themeShade="BF"/>
              </w:rPr>
              <w:t>Methoden</w:t>
            </w:r>
          </w:p>
        </w:tc>
      </w:tr>
      <w:tr w:rsidR="00767CEE" w:rsidRPr="00810934" w14:paraId="39B2FA15" w14:textId="77777777" w:rsidTr="00DC5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FFFFF" w:themeFill="background1"/>
          </w:tcPr>
          <w:p w14:paraId="33B25550" w14:textId="52763557" w:rsidR="00767CEE" w:rsidRDefault="00767CEE" w:rsidP="00DC5E1A">
            <w:r>
              <w:t>ServerReply</w:t>
            </w:r>
          </w:p>
        </w:tc>
        <w:tc>
          <w:tcPr>
            <w:tcW w:w="6652" w:type="dxa"/>
            <w:shd w:val="clear" w:color="auto" w:fill="FFFFFF" w:themeFill="background1"/>
          </w:tcPr>
          <w:p w14:paraId="011FBD6F" w14:textId="007308D8" w:rsidR="00767CEE" w:rsidRPr="00810934" w:rsidRDefault="00767CEE" w:rsidP="00DC5E1A">
            <w:pPr>
              <w:cnfStyle w:val="000000100000" w:firstRow="0" w:lastRow="0" w:firstColumn="0" w:lastColumn="0" w:oddVBand="0" w:evenVBand="0" w:oddHBand="1" w:evenHBand="0" w:firstRowFirstColumn="0" w:firstRowLastColumn="0" w:lastRowFirstColumn="0" w:lastRowLastColumn="0"/>
              <w:rPr>
                <w:lang w:val="en-US"/>
              </w:rPr>
            </w:pPr>
          </w:p>
        </w:tc>
      </w:tr>
      <w:tr w:rsidR="00767CEE" w14:paraId="421AF12F" w14:textId="77777777" w:rsidTr="00DC5E1A">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8DB3E2" w:themeFill="text2" w:themeFillTint="66"/>
          </w:tcPr>
          <w:p w14:paraId="2230B84C" w14:textId="77777777" w:rsidR="00767CEE" w:rsidRDefault="00767CEE" w:rsidP="00DC5E1A">
            <w:r w:rsidRPr="001E2919">
              <w:rPr>
                <w:color w:val="365F91" w:themeColor="accent1" w:themeShade="BF"/>
              </w:rPr>
              <w:t>Beschreibung</w:t>
            </w:r>
          </w:p>
        </w:tc>
      </w:tr>
      <w:tr w:rsidR="00767CEE" w14:paraId="7E9B1815" w14:textId="77777777" w:rsidTr="00DC5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shd w:val="clear" w:color="auto" w:fill="FFFFFF" w:themeFill="background1"/>
          </w:tcPr>
          <w:p w14:paraId="1EA36D0C" w14:textId="2E57C87D" w:rsidR="00767CEE" w:rsidRDefault="00767CEE" w:rsidP="00DC5E1A">
            <w:r>
              <w:t>Stellt die Methoden zur Verarbeitung von emp</w:t>
            </w:r>
            <w:r w:rsidR="009C548D">
              <w:t>fangenen Objekten zur Verfügung und gibt die gewünschten Werte zurück.</w:t>
            </w:r>
          </w:p>
        </w:tc>
      </w:tr>
    </w:tbl>
    <w:p w14:paraId="4780F0FB" w14:textId="77777777" w:rsidR="00767CEE" w:rsidRPr="000A7226" w:rsidRDefault="00767CEE" w:rsidP="000A7226"/>
    <w:p w14:paraId="3E864698" w14:textId="4696217D" w:rsidR="00F34A1B" w:rsidRDefault="00F34A1B" w:rsidP="00B964EE">
      <w:pPr>
        <w:pStyle w:val="berschrift2"/>
      </w:pPr>
      <w:bookmarkStart w:id="64" w:name="_Toc452714987"/>
      <w:r w:rsidRPr="005D2BC4">
        <w:t>.application.</w:t>
      </w:r>
      <w:bookmarkEnd w:id="64"/>
    </w:p>
    <w:p w14:paraId="3141CA0F" w14:textId="22333622" w:rsidR="00110FEA" w:rsidRDefault="00110FEA" w:rsidP="00110FEA">
      <w:pPr>
        <w:pStyle w:val="berschrift3"/>
      </w:pPr>
      <w:bookmarkStart w:id="65" w:name="_Toc452714988"/>
      <w:r>
        <w:t>FlipAgainServer</w:t>
      </w:r>
      <w:bookmarkEnd w:id="65"/>
    </w:p>
    <w:tbl>
      <w:tblPr>
        <w:tblStyle w:val="Gitternetztabelle4Akzent1"/>
        <w:tblW w:w="0" w:type="auto"/>
        <w:tblLook w:val="04A0" w:firstRow="1" w:lastRow="0" w:firstColumn="1" w:lastColumn="0" w:noHBand="0" w:noVBand="1"/>
      </w:tblPr>
      <w:tblGrid>
        <w:gridCol w:w="9062"/>
      </w:tblGrid>
      <w:tr w:rsidR="00110FEA" w14:paraId="5E9A3E40"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108F2565" w14:textId="77777777" w:rsidR="00110FEA" w:rsidRPr="001E2919" w:rsidRDefault="00110FEA" w:rsidP="00810934">
            <w:pPr>
              <w:rPr>
                <w:color w:val="365F91" w:themeColor="accent1" w:themeShade="BF"/>
              </w:rPr>
            </w:pPr>
            <w:r w:rsidRPr="001E2919">
              <w:rPr>
                <w:color w:val="365F91" w:themeColor="accent1" w:themeShade="BF"/>
              </w:rPr>
              <w:t>Beschreibung</w:t>
            </w:r>
          </w:p>
        </w:tc>
      </w:tr>
      <w:tr w:rsidR="00110FEA" w14:paraId="30DAF3A6"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E52FDAE" w14:textId="6C87228C" w:rsidR="00110FEA" w:rsidRDefault="00110FEA" w:rsidP="00810934">
            <w:r>
              <w:t>Startet den Consumer-Thread und beherbergt die Main()-Methode des Servers.</w:t>
            </w:r>
          </w:p>
        </w:tc>
      </w:tr>
      <w:tr w:rsidR="00110FEA" w14:paraId="5D0698E4"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5AC1EF4F" w14:textId="77777777" w:rsidR="00110FEA" w:rsidRDefault="00110FEA" w:rsidP="00810934">
            <w:r w:rsidRPr="001E2919">
              <w:rPr>
                <w:color w:val="365F91" w:themeColor="accent1" w:themeShade="BF"/>
              </w:rPr>
              <w:t>Methoden</w:t>
            </w:r>
          </w:p>
        </w:tc>
      </w:tr>
      <w:tr w:rsidR="00110FEA" w:rsidRPr="00995F57" w14:paraId="4CC4E715"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17BCB87" w14:textId="5BB0F7D1" w:rsidR="00110FEA" w:rsidRDefault="00110FEA" w:rsidP="00110FEA">
            <w:r>
              <w:t>Main()</w:t>
            </w:r>
          </w:p>
          <w:p w14:paraId="4E52DB39" w14:textId="77777777" w:rsidR="00110FEA" w:rsidRDefault="00110FEA" w:rsidP="00110FEA">
            <w:r>
              <w:t>runCommunication()</w:t>
            </w:r>
          </w:p>
          <w:p w14:paraId="49689910" w14:textId="6AA5B297" w:rsidR="00110FEA" w:rsidRPr="00110FEA" w:rsidRDefault="00110FEA" w:rsidP="00110FEA">
            <w:pPr>
              <w:pStyle w:val="Listenabsatz"/>
              <w:numPr>
                <w:ilvl w:val="0"/>
                <w:numId w:val="37"/>
              </w:numPr>
              <w:spacing w:after="80"/>
              <w:rPr>
                <w:color w:val="365F91" w:themeColor="accent1" w:themeShade="BF"/>
              </w:rPr>
            </w:pPr>
            <w:r>
              <w:t>Startet den Consumer-Thread</w:t>
            </w:r>
          </w:p>
        </w:tc>
      </w:tr>
    </w:tbl>
    <w:p w14:paraId="0A2ED989" w14:textId="77777777" w:rsidR="00110FEA" w:rsidRPr="00110FEA" w:rsidRDefault="00110FEA" w:rsidP="00110FEA"/>
    <w:p w14:paraId="27A1FFE2" w14:textId="184B09F2" w:rsidR="000A7226" w:rsidRDefault="003F2136" w:rsidP="003F2136">
      <w:pPr>
        <w:pStyle w:val="berschrift3"/>
      </w:pPr>
      <w:bookmarkStart w:id="66" w:name="_Toc452714989"/>
      <w:r>
        <w:t>ServerController</w:t>
      </w:r>
      <w:bookmarkEnd w:id="66"/>
    </w:p>
    <w:tbl>
      <w:tblPr>
        <w:tblStyle w:val="Gitternetztabelle4Akzent1"/>
        <w:tblW w:w="0" w:type="auto"/>
        <w:tblLook w:val="04A0" w:firstRow="1" w:lastRow="0" w:firstColumn="1" w:lastColumn="0" w:noHBand="0" w:noVBand="1"/>
      </w:tblPr>
      <w:tblGrid>
        <w:gridCol w:w="9062"/>
      </w:tblGrid>
      <w:tr w:rsidR="00A842CD" w14:paraId="67EFFA1E" w14:textId="77777777" w:rsidTr="00DC5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5B730E14" w14:textId="77777777" w:rsidR="00A842CD" w:rsidRPr="001E2919" w:rsidRDefault="00A842CD" w:rsidP="00DC5E1A">
            <w:pPr>
              <w:rPr>
                <w:color w:val="365F91" w:themeColor="accent1" w:themeShade="BF"/>
              </w:rPr>
            </w:pPr>
            <w:r w:rsidRPr="001E2919">
              <w:rPr>
                <w:color w:val="365F91" w:themeColor="accent1" w:themeShade="BF"/>
              </w:rPr>
              <w:t>Beschreibung</w:t>
            </w:r>
          </w:p>
        </w:tc>
      </w:tr>
      <w:tr w:rsidR="00A842CD" w14:paraId="53520600" w14:textId="77777777" w:rsidTr="00DC5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C5B3D77" w14:textId="3721A830" w:rsidR="00A842CD" w:rsidRDefault="00A842CD" w:rsidP="00A842CD">
            <w:r>
              <w:t>Nimmt die Objekte vom ServerMessager entgegen und unterscheidet diese nach deren Typ. Ruft je nach Objekt die entsprechenden Methoden des DBManagers auf.</w:t>
            </w:r>
          </w:p>
        </w:tc>
      </w:tr>
      <w:tr w:rsidR="00A842CD" w14:paraId="4BA60BFC" w14:textId="77777777" w:rsidTr="00DC5E1A">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0CBD0CF0" w14:textId="77777777" w:rsidR="00A842CD" w:rsidRDefault="00A842CD" w:rsidP="00DC5E1A">
            <w:r w:rsidRPr="001E2919">
              <w:rPr>
                <w:color w:val="365F91" w:themeColor="accent1" w:themeShade="BF"/>
              </w:rPr>
              <w:t>Methoden</w:t>
            </w:r>
          </w:p>
        </w:tc>
      </w:tr>
      <w:tr w:rsidR="00A842CD" w:rsidRPr="00995F57" w14:paraId="2069E0B0" w14:textId="77777777" w:rsidTr="00DC5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8E85ED0" w14:textId="13876732" w:rsidR="00A842CD" w:rsidRDefault="00A842CD" w:rsidP="00A842CD">
            <w:pPr>
              <w:spacing w:after="80"/>
            </w:pPr>
            <w:r>
              <w:t>receiveObject(Object messageObject)</w:t>
            </w:r>
          </w:p>
          <w:p w14:paraId="65E86B51" w14:textId="43FA2A43" w:rsidR="00A842CD" w:rsidRPr="00A842CD" w:rsidRDefault="00A842CD" w:rsidP="00A842CD">
            <w:pPr>
              <w:pStyle w:val="Listenabsatz"/>
              <w:numPr>
                <w:ilvl w:val="0"/>
                <w:numId w:val="37"/>
              </w:numPr>
              <w:spacing w:after="80"/>
            </w:pPr>
            <w:r>
              <w:t>Tätigt die Fallunterscheidung</w:t>
            </w:r>
          </w:p>
        </w:tc>
      </w:tr>
    </w:tbl>
    <w:p w14:paraId="11B6FA1D" w14:textId="77777777" w:rsidR="003F2136" w:rsidRDefault="003F2136" w:rsidP="004E7B68"/>
    <w:p w14:paraId="0CE2583F" w14:textId="77777777" w:rsidR="000A7226" w:rsidRDefault="000A7226" w:rsidP="004E7B68"/>
    <w:p w14:paraId="70ED9CAE" w14:textId="77777777" w:rsidR="0014141F" w:rsidRDefault="0014141F">
      <w:pPr>
        <w:sectPr w:rsidR="0014141F" w:rsidSect="00976D1C">
          <w:headerReference w:type="default" r:id="rId41"/>
          <w:footerReference w:type="default" r:id="rId42"/>
          <w:pgSz w:w="11906" w:h="16838"/>
          <w:pgMar w:top="1417" w:right="1417" w:bottom="1134" w:left="1417" w:header="708" w:footer="708" w:gutter="0"/>
          <w:cols w:space="708"/>
          <w:docGrid w:linePitch="360"/>
        </w:sectPr>
      </w:pPr>
    </w:p>
    <w:p w14:paraId="78480F02" w14:textId="5A272824" w:rsidR="00F34A1B" w:rsidRDefault="00F34A1B" w:rsidP="00B964EE">
      <w:pPr>
        <w:pStyle w:val="berschrift2"/>
      </w:pPr>
      <w:bookmarkStart w:id="67" w:name="_Toc452714990"/>
      <w:r w:rsidRPr="004E7B68">
        <w:lastRenderedPageBreak/>
        <w:t>.domain.</w:t>
      </w:r>
      <w:bookmarkEnd w:id="67"/>
    </w:p>
    <w:p w14:paraId="3A3143D1" w14:textId="77777777" w:rsidR="0053582C" w:rsidRDefault="0053582C" w:rsidP="0053582C">
      <w:pPr>
        <w:pStyle w:val="berschrift3"/>
      </w:pPr>
      <w:bookmarkStart w:id="68" w:name="_Toc452714991"/>
      <w:r>
        <w:t>DBManager</w:t>
      </w:r>
      <w:bookmarkEnd w:id="68"/>
    </w:p>
    <w:p w14:paraId="0F038D8F" w14:textId="77777777" w:rsidR="0053582C" w:rsidRDefault="0053582C" w:rsidP="0053582C"/>
    <w:tbl>
      <w:tblPr>
        <w:tblStyle w:val="LightShading-Accent11"/>
        <w:tblW w:w="0" w:type="auto"/>
        <w:tblLook w:val="04A0" w:firstRow="1" w:lastRow="0" w:firstColumn="1" w:lastColumn="0" w:noHBand="0" w:noVBand="1"/>
      </w:tblPr>
      <w:tblGrid>
        <w:gridCol w:w="9062"/>
      </w:tblGrid>
      <w:tr w:rsidR="0053582C" w14:paraId="22F87D06"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165A5841" w14:textId="77777777" w:rsidR="0053582C" w:rsidRDefault="0053582C" w:rsidP="0053582C">
            <w:r>
              <w:t>Beschreibung</w:t>
            </w:r>
          </w:p>
        </w:tc>
      </w:tr>
      <w:tr w:rsidR="0053582C" w14:paraId="20C811DA"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1E106A1" w14:textId="01161382" w:rsidR="0053582C" w:rsidRDefault="0053582C" w:rsidP="00E23E60">
            <w:r w:rsidRPr="00E831C5">
              <w:rPr>
                <w:shd w:val="clear" w:color="auto" w:fill="FFFFFF" w:themeFill="background1"/>
              </w:rPr>
              <w:t xml:space="preserve">Stellt die Verbindung zur Datenbank </w:t>
            </w:r>
            <w:r w:rsidR="00E23E60">
              <w:rPr>
                <w:shd w:val="clear" w:color="auto" w:fill="FFFFFF" w:themeFill="background1"/>
              </w:rPr>
              <w:t xml:space="preserve">des Servers </w:t>
            </w:r>
            <w:r w:rsidRPr="00E831C5">
              <w:rPr>
                <w:shd w:val="clear" w:color="auto" w:fill="FFFFFF" w:themeFill="background1"/>
              </w:rPr>
              <w:t>her. Überprüft und gibt User, Bundle und Karten zurück</w:t>
            </w:r>
            <w:r>
              <w:t>.</w:t>
            </w:r>
          </w:p>
        </w:tc>
      </w:tr>
      <w:tr w:rsidR="0053582C" w14:paraId="58EA23A0"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366196FC" w14:textId="77777777" w:rsidR="0053582C" w:rsidRDefault="0053582C" w:rsidP="0053582C">
            <w:r>
              <w:t>Methoden</w:t>
            </w:r>
          </w:p>
        </w:tc>
      </w:tr>
      <w:tr w:rsidR="0053582C" w:rsidRPr="00995F57" w14:paraId="198892D7"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DB8AEFB" w14:textId="77777777" w:rsidR="0053582C" w:rsidRDefault="0053582C" w:rsidP="0053582C">
            <w:r w:rsidRPr="0053582C">
              <w:t>private void startConnection()</w:t>
            </w:r>
          </w:p>
          <w:p w14:paraId="5B591555" w14:textId="77777777" w:rsidR="0053582C" w:rsidRDefault="0053582C" w:rsidP="0053582C">
            <w:pPr>
              <w:pStyle w:val="Listenabsatz"/>
              <w:numPr>
                <w:ilvl w:val="0"/>
                <w:numId w:val="37"/>
              </w:numPr>
            </w:pPr>
            <w:r>
              <w:t>Startet eine neue Verbindung zur lokalen Datenbank</w:t>
            </w:r>
          </w:p>
          <w:p w14:paraId="3BFAA494" w14:textId="47FD8F14" w:rsidR="00110FEA" w:rsidRPr="00104E33" w:rsidRDefault="00104E33" w:rsidP="00104E33">
            <w:r>
              <w:t>Implementiert die Methoden des DomainInterfaces.</w:t>
            </w:r>
          </w:p>
        </w:tc>
      </w:tr>
    </w:tbl>
    <w:p w14:paraId="27760A1D" w14:textId="77777777" w:rsidR="0053582C" w:rsidRDefault="0053582C" w:rsidP="0053582C"/>
    <w:p w14:paraId="3F940AB4" w14:textId="2D6B6B57" w:rsidR="00050039" w:rsidRDefault="00050039" w:rsidP="00050039">
      <w:pPr>
        <w:pStyle w:val="berschrift3"/>
      </w:pPr>
      <w:bookmarkStart w:id="69" w:name="_Toc452714992"/>
      <w:r>
        <w:t>Allgemeine Klassen</w:t>
      </w:r>
      <w:bookmarkEnd w:id="69"/>
    </w:p>
    <w:tbl>
      <w:tblPr>
        <w:tblStyle w:val="LightShading-Accent11"/>
        <w:tblW w:w="0" w:type="auto"/>
        <w:tblLook w:val="04A0" w:firstRow="1" w:lastRow="0" w:firstColumn="1" w:lastColumn="0" w:noHBand="0" w:noVBand="1"/>
      </w:tblPr>
      <w:tblGrid>
        <w:gridCol w:w="4531"/>
        <w:gridCol w:w="4531"/>
      </w:tblGrid>
      <w:tr w:rsidR="00050039" w14:paraId="653E5818"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8DB3E2" w:themeFill="text2" w:themeFillTint="66"/>
          </w:tcPr>
          <w:p w14:paraId="1795B637" w14:textId="77777777" w:rsidR="00050039" w:rsidRDefault="00050039" w:rsidP="00810934">
            <w:r>
              <w:t>Klasse</w:t>
            </w:r>
          </w:p>
        </w:tc>
        <w:tc>
          <w:tcPr>
            <w:tcW w:w="4531" w:type="dxa"/>
            <w:shd w:val="clear" w:color="auto" w:fill="8DB3E2" w:themeFill="text2" w:themeFillTint="66"/>
          </w:tcPr>
          <w:p w14:paraId="657C1BAB" w14:textId="77777777" w:rsidR="00050039" w:rsidRDefault="00050039" w:rsidP="00810934">
            <w:pPr>
              <w:cnfStyle w:val="100000000000" w:firstRow="1" w:lastRow="0" w:firstColumn="0" w:lastColumn="0" w:oddVBand="0" w:evenVBand="0" w:oddHBand="0" w:evenHBand="0" w:firstRowFirstColumn="0" w:firstRowLastColumn="0" w:lastRowFirstColumn="0" w:lastRowLastColumn="0"/>
            </w:pPr>
            <w:r>
              <w:t>Beschreibung</w:t>
            </w:r>
          </w:p>
        </w:tc>
      </w:tr>
      <w:tr w:rsidR="00050039" w14:paraId="3E5E215D"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23C67CEB" w14:textId="77777777" w:rsidR="00050039" w:rsidRDefault="00050039" w:rsidP="00810934">
            <w:r>
              <w:t>Bundle</w:t>
            </w:r>
          </w:p>
        </w:tc>
        <w:tc>
          <w:tcPr>
            <w:tcW w:w="4531" w:type="dxa"/>
            <w:shd w:val="clear" w:color="auto" w:fill="FFFFFF" w:themeFill="background1"/>
          </w:tcPr>
          <w:p w14:paraId="10B301F0" w14:textId="77777777" w:rsidR="00050039" w:rsidRDefault="00050039" w:rsidP="00810934">
            <w:pPr>
              <w:cnfStyle w:val="000000100000" w:firstRow="0" w:lastRow="0" w:firstColumn="0" w:lastColumn="0" w:oddVBand="0" w:evenVBand="0" w:oddHBand="1" w:evenHBand="0" w:firstRowFirstColumn="0" w:firstRowLastColumn="0" w:lastRowFirstColumn="0" w:lastRowLastColumn="0"/>
            </w:pPr>
            <w:r>
              <w:t>Erzeugt ein Bundle-Objekt</w:t>
            </w:r>
          </w:p>
        </w:tc>
      </w:tr>
      <w:tr w:rsidR="00050039" w14:paraId="385DA778" w14:textId="77777777" w:rsidTr="00E831C5">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3C32CA12" w14:textId="77777777" w:rsidR="00050039" w:rsidRDefault="00050039" w:rsidP="00810934">
            <w:r>
              <w:t>Card</w:t>
            </w:r>
          </w:p>
        </w:tc>
        <w:tc>
          <w:tcPr>
            <w:tcW w:w="4531" w:type="dxa"/>
            <w:shd w:val="clear" w:color="auto" w:fill="FFFFFF" w:themeFill="background1"/>
          </w:tcPr>
          <w:p w14:paraId="037EF3DA" w14:textId="77777777" w:rsidR="00050039" w:rsidRDefault="00050039" w:rsidP="00810934">
            <w:pPr>
              <w:cnfStyle w:val="000000000000" w:firstRow="0" w:lastRow="0" w:firstColumn="0" w:lastColumn="0" w:oddVBand="0" w:evenVBand="0" w:oddHBand="0" w:evenHBand="0" w:firstRowFirstColumn="0" w:firstRowLastColumn="0" w:lastRowFirstColumn="0" w:lastRowLastColumn="0"/>
            </w:pPr>
            <w:r>
              <w:t>Erzeugt ein Card-Objekt</w:t>
            </w:r>
          </w:p>
        </w:tc>
      </w:tr>
      <w:tr w:rsidR="00050039" w14:paraId="055B5CE8"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7BEE860D" w14:textId="77777777" w:rsidR="00050039" w:rsidRDefault="00050039" w:rsidP="00810934">
            <w:r>
              <w:t>User</w:t>
            </w:r>
          </w:p>
        </w:tc>
        <w:tc>
          <w:tcPr>
            <w:tcW w:w="4531" w:type="dxa"/>
            <w:shd w:val="clear" w:color="auto" w:fill="FFFFFF" w:themeFill="background1"/>
          </w:tcPr>
          <w:p w14:paraId="08998A4D" w14:textId="77777777" w:rsidR="00050039" w:rsidRDefault="00050039" w:rsidP="00810934">
            <w:pPr>
              <w:cnfStyle w:val="000000100000" w:firstRow="0" w:lastRow="0" w:firstColumn="0" w:lastColumn="0" w:oddVBand="0" w:evenVBand="0" w:oddHBand="1" w:evenHBand="0" w:firstRowFirstColumn="0" w:firstRowLastColumn="0" w:lastRowFirstColumn="0" w:lastRowLastColumn="0"/>
            </w:pPr>
            <w:r>
              <w:t>Erzeugt ein User-Objekt</w:t>
            </w:r>
          </w:p>
        </w:tc>
      </w:tr>
      <w:tr w:rsidR="00050039" w14:paraId="732E49F3" w14:textId="77777777" w:rsidTr="00E831C5">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1D07D4D9" w14:textId="77777777" w:rsidR="00050039" w:rsidRDefault="00050039" w:rsidP="00810934">
            <w:r>
              <w:t>FieldOfStudy</w:t>
            </w:r>
          </w:p>
        </w:tc>
        <w:tc>
          <w:tcPr>
            <w:tcW w:w="4531" w:type="dxa"/>
            <w:shd w:val="clear" w:color="auto" w:fill="FFFFFF" w:themeFill="background1"/>
          </w:tcPr>
          <w:p w14:paraId="507D54E2" w14:textId="77777777" w:rsidR="00050039" w:rsidRDefault="00050039" w:rsidP="00810934">
            <w:pPr>
              <w:cnfStyle w:val="000000000000" w:firstRow="0" w:lastRow="0" w:firstColumn="0" w:lastColumn="0" w:oddVBand="0" w:evenVBand="0" w:oddHBand="0" w:evenHBand="0" w:firstRowFirstColumn="0" w:firstRowLastColumn="0" w:lastRowFirstColumn="0" w:lastRowLastColumn="0"/>
            </w:pPr>
            <w:r>
              <w:t>Erzeugt ein FoS-Objekt</w:t>
            </w:r>
          </w:p>
        </w:tc>
      </w:tr>
      <w:tr w:rsidR="00050039" w14:paraId="514D2518"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FFFFFF" w:themeFill="background1"/>
          </w:tcPr>
          <w:p w14:paraId="51D7E60A" w14:textId="77777777" w:rsidR="00050039" w:rsidRDefault="00050039" w:rsidP="00810934">
            <w:r>
              <w:t>Module</w:t>
            </w:r>
          </w:p>
        </w:tc>
        <w:tc>
          <w:tcPr>
            <w:tcW w:w="4531" w:type="dxa"/>
            <w:shd w:val="clear" w:color="auto" w:fill="FFFFFF" w:themeFill="background1"/>
          </w:tcPr>
          <w:p w14:paraId="62A0E3B9" w14:textId="77777777" w:rsidR="00050039" w:rsidRDefault="00050039" w:rsidP="00810934">
            <w:pPr>
              <w:cnfStyle w:val="000000100000" w:firstRow="0" w:lastRow="0" w:firstColumn="0" w:lastColumn="0" w:oddVBand="0" w:evenVBand="0" w:oddHBand="1" w:evenHBand="0" w:firstRowFirstColumn="0" w:firstRowLastColumn="0" w:lastRowFirstColumn="0" w:lastRowLastColumn="0"/>
            </w:pPr>
            <w:r>
              <w:t>Erzeugt ein Modul-Objekt</w:t>
            </w:r>
          </w:p>
        </w:tc>
      </w:tr>
    </w:tbl>
    <w:p w14:paraId="6E37E5C5" w14:textId="77777777" w:rsidR="00A95E77" w:rsidRDefault="00A95E77" w:rsidP="00A95E77"/>
    <w:p w14:paraId="544D3C94" w14:textId="77777777" w:rsidR="007664C0" w:rsidRDefault="007664C0" w:rsidP="00A95E77"/>
    <w:p w14:paraId="7DAD347C" w14:textId="77777777" w:rsidR="007664C0" w:rsidRDefault="007664C0" w:rsidP="00A95E77">
      <w:pPr>
        <w:sectPr w:rsidR="007664C0" w:rsidSect="00976D1C">
          <w:headerReference w:type="default" r:id="rId43"/>
          <w:footerReference w:type="default" r:id="rId44"/>
          <w:pgSz w:w="11906" w:h="16838"/>
          <w:pgMar w:top="1417" w:right="1417" w:bottom="1134" w:left="1417" w:header="708" w:footer="708" w:gutter="0"/>
          <w:cols w:space="708"/>
          <w:docGrid w:linePitch="360"/>
        </w:sectPr>
      </w:pPr>
    </w:p>
    <w:p w14:paraId="4BB6ADFF" w14:textId="77DA99CC" w:rsidR="00A95E77" w:rsidRDefault="00A95E77" w:rsidP="00636170">
      <w:pPr>
        <w:pStyle w:val="berschrift3"/>
      </w:pPr>
      <w:bookmarkStart w:id="70" w:name="_Toc452714993"/>
      <w:r>
        <w:lastRenderedPageBreak/>
        <w:t>Klassendiagramm</w:t>
      </w:r>
      <w:bookmarkEnd w:id="70"/>
    </w:p>
    <w:p w14:paraId="3A3DEE1F" w14:textId="728BCCA1" w:rsidR="00A95E77" w:rsidRDefault="00110FEA" w:rsidP="00A95E77">
      <w:pPr>
        <w:sectPr w:rsidR="00A95E77" w:rsidSect="00A95E77">
          <w:headerReference w:type="default" r:id="rId45"/>
          <w:pgSz w:w="16838" w:h="11906" w:orient="landscape"/>
          <w:pgMar w:top="1417" w:right="1417" w:bottom="1417" w:left="1134" w:header="708" w:footer="708" w:gutter="0"/>
          <w:cols w:space="708"/>
          <w:docGrid w:linePitch="360"/>
        </w:sectPr>
      </w:pPr>
      <w:r>
        <w:rPr>
          <w:noProof/>
          <w:lang w:val="en-GB" w:eastAsia="en-GB"/>
        </w:rPr>
        <w:drawing>
          <wp:inline distT="0" distB="0" distL="0" distR="0" wp14:anchorId="783623A9" wp14:editId="6960CF0C">
            <wp:extent cx="9072245" cy="409883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072245" cy="4098831"/>
                    </a:xfrm>
                    <a:prstGeom prst="rect">
                      <a:avLst/>
                    </a:prstGeom>
                  </pic:spPr>
                </pic:pic>
              </a:graphicData>
            </a:graphic>
          </wp:inline>
        </w:drawing>
      </w:r>
    </w:p>
    <w:p w14:paraId="71769952" w14:textId="6AFE4213" w:rsidR="00A95E77" w:rsidRDefault="00A95E77" w:rsidP="00A95E77"/>
    <w:p w14:paraId="2DDD7F6A" w14:textId="730670D6" w:rsidR="0054081E" w:rsidRDefault="0054081E" w:rsidP="0054081E">
      <w:pPr>
        <w:pStyle w:val="berschrift1"/>
      </w:pPr>
      <w:bookmarkStart w:id="71" w:name="_Toc452714994"/>
      <w:r>
        <w:t>Shared.messaging</w:t>
      </w:r>
      <w:bookmarkEnd w:id="71"/>
    </w:p>
    <w:p w14:paraId="5E848A37" w14:textId="0248C803" w:rsidR="0054081E" w:rsidRPr="0054081E" w:rsidRDefault="0054081E" w:rsidP="0054081E">
      <w:r>
        <w:t xml:space="preserve">Das Austauschen von Messages geschieht über einen Consumer und einen Producer. Diese Klassen sind sowohl im Server wie auch im Client identisch. </w:t>
      </w:r>
      <w:r w:rsidR="00D6143E">
        <w:t>Die Klassendiagramm sind ebenfalls kongruent, daher ist nur eines aufgezeigt.</w:t>
      </w:r>
    </w:p>
    <w:p w14:paraId="75B752C8" w14:textId="77777777" w:rsidR="00311C10" w:rsidRDefault="00311C10" w:rsidP="00311C10">
      <w:pPr>
        <w:pStyle w:val="berschrift3"/>
      </w:pPr>
      <w:bookmarkStart w:id="72" w:name="_Toc452714995"/>
      <w:r>
        <w:t>EndPoint</w:t>
      </w:r>
      <w:bookmarkEnd w:id="72"/>
    </w:p>
    <w:tbl>
      <w:tblPr>
        <w:tblStyle w:val="LightShading-Accent11"/>
        <w:tblW w:w="0" w:type="auto"/>
        <w:tblLook w:val="04A0" w:firstRow="1" w:lastRow="0" w:firstColumn="1" w:lastColumn="0" w:noHBand="0" w:noVBand="1"/>
      </w:tblPr>
      <w:tblGrid>
        <w:gridCol w:w="9062"/>
      </w:tblGrid>
      <w:tr w:rsidR="00311C10" w14:paraId="49982BC2"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14EFABA2" w14:textId="77777777" w:rsidR="00311C10" w:rsidRDefault="00311C10" w:rsidP="00BA5D59">
            <w:r>
              <w:t>Beschreibung</w:t>
            </w:r>
          </w:p>
        </w:tc>
      </w:tr>
      <w:tr w:rsidR="00311C10" w14:paraId="6A4934EE"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DD39D5F" w14:textId="77777777" w:rsidR="00311C10" w:rsidRDefault="00311C10" w:rsidP="00BA5D59">
            <w:r>
              <w:t>Stellt den Endpunkt der JMS-Verbindung dar. Implementiert grundlegende Eigenschaften der Verbindung zwischen Client und Server.</w:t>
            </w:r>
          </w:p>
        </w:tc>
      </w:tr>
      <w:tr w:rsidR="00311C10" w14:paraId="7AC39CEB"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15806C33" w14:textId="77777777" w:rsidR="00311C10" w:rsidRDefault="00311C10" w:rsidP="00BA5D59">
            <w:r>
              <w:t>Methoden</w:t>
            </w:r>
          </w:p>
        </w:tc>
      </w:tr>
      <w:tr w:rsidR="00311C10" w:rsidRPr="00995F57" w14:paraId="5222B7B9"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7CA7766" w14:textId="77777777" w:rsidR="004538FF" w:rsidRDefault="004538FF" w:rsidP="004538FF">
            <w:r>
              <w:t>Public EndPoint()</w:t>
            </w:r>
          </w:p>
          <w:p w14:paraId="730667D6" w14:textId="3D026B40" w:rsidR="004538FF" w:rsidRPr="004538FF" w:rsidRDefault="004538FF" w:rsidP="004538FF">
            <w:pPr>
              <w:pStyle w:val="Listenabsatz"/>
              <w:numPr>
                <w:ilvl w:val="0"/>
                <w:numId w:val="37"/>
              </w:numPr>
            </w:pPr>
            <w:r>
              <w:t>Erstellt einen neuen EndPoint und setzt die Attribute ConnectionFactory, Connection, Channel</w:t>
            </w:r>
          </w:p>
          <w:p w14:paraId="6EA17CCA" w14:textId="1556B28E" w:rsidR="00311C10" w:rsidRDefault="004538FF" w:rsidP="004538FF">
            <w:r w:rsidRPr="004538FF">
              <w:t>Public void close()</w:t>
            </w:r>
          </w:p>
          <w:p w14:paraId="3D67CCA5" w14:textId="3A3E935B" w:rsidR="004538FF" w:rsidRPr="004538FF" w:rsidRDefault="004538FF" w:rsidP="004538FF">
            <w:pPr>
              <w:pStyle w:val="Listenabsatz"/>
              <w:numPr>
                <w:ilvl w:val="0"/>
                <w:numId w:val="37"/>
              </w:numPr>
            </w:pPr>
            <w:r>
              <w:t>Schliesst den Channel und die Connection</w:t>
            </w:r>
          </w:p>
        </w:tc>
      </w:tr>
    </w:tbl>
    <w:p w14:paraId="18EF0F9F" w14:textId="77777777" w:rsidR="00311C10" w:rsidRPr="002C48B5" w:rsidRDefault="00311C10" w:rsidP="00311C10"/>
    <w:p w14:paraId="26371151" w14:textId="4A4A4FBF" w:rsidR="00311C10" w:rsidRDefault="00311C10" w:rsidP="00311C10">
      <w:pPr>
        <w:pStyle w:val="berschrift3"/>
      </w:pPr>
      <w:bookmarkStart w:id="73" w:name="_Toc452714996"/>
      <w:r>
        <w:t>Server</w:t>
      </w:r>
      <w:r w:rsidR="0054081E">
        <w:t>/Client</w:t>
      </w:r>
      <w:r>
        <w:t>Messager</w:t>
      </w:r>
      <w:bookmarkEnd w:id="73"/>
    </w:p>
    <w:tbl>
      <w:tblPr>
        <w:tblStyle w:val="LightShading-Accent11"/>
        <w:tblW w:w="0" w:type="auto"/>
        <w:tblLook w:val="04A0" w:firstRow="1" w:lastRow="0" w:firstColumn="1" w:lastColumn="0" w:noHBand="0" w:noVBand="1"/>
      </w:tblPr>
      <w:tblGrid>
        <w:gridCol w:w="9062"/>
      </w:tblGrid>
      <w:tr w:rsidR="00311C10" w14:paraId="7EF87617"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29A02000" w14:textId="77777777" w:rsidR="00311C10" w:rsidRDefault="00311C10" w:rsidP="00BA5D59">
            <w:r>
              <w:t>Beschreibung</w:t>
            </w:r>
          </w:p>
        </w:tc>
      </w:tr>
      <w:tr w:rsidR="00311C10" w14:paraId="09884327"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CD7453F" w14:textId="77777777" w:rsidR="00311C10" w:rsidRDefault="00311C10" w:rsidP="00BA5D59">
            <w:r>
              <w:t>Implementiert „EndPoint“, stellt somit die Methoden für das Senden und Empfangen von Messages zur Verfügung.</w:t>
            </w:r>
          </w:p>
        </w:tc>
      </w:tr>
      <w:tr w:rsidR="00311C10" w14:paraId="452B37C6"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4B84EAA9" w14:textId="77777777" w:rsidR="00311C10" w:rsidRDefault="00311C10" w:rsidP="00BA5D59">
            <w:r>
              <w:t>Methoden</w:t>
            </w:r>
          </w:p>
        </w:tc>
      </w:tr>
      <w:tr w:rsidR="00311C10" w:rsidRPr="00995F57" w14:paraId="0BBB1686"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216278B" w14:textId="56F7F582" w:rsidR="00311C10" w:rsidRDefault="00F0349F" w:rsidP="00F0349F">
            <w:r>
              <w:t>Void receive()</w:t>
            </w:r>
          </w:p>
          <w:p w14:paraId="177A3F85" w14:textId="77777777" w:rsidR="00F0349F" w:rsidRDefault="00F0349F" w:rsidP="00F0349F">
            <w:r>
              <w:t>Object send()</w:t>
            </w:r>
          </w:p>
          <w:p w14:paraId="260793BA" w14:textId="39BF1440" w:rsidR="003F2136" w:rsidRPr="00F0349F" w:rsidRDefault="003F2136" w:rsidP="00F0349F">
            <w:r>
              <w:t>Implementiert jeweils die Interfaces ServerRequest (Clientseitig) und ServerReply (Serverseitig).</w:t>
            </w:r>
          </w:p>
        </w:tc>
      </w:tr>
    </w:tbl>
    <w:p w14:paraId="1027D4EA" w14:textId="77777777" w:rsidR="00A95E77" w:rsidRDefault="00A95E77" w:rsidP="00311C10">
      <w:pPr>
        <w:rPr>
          <w:lang w:val="fr-CH"/>
        </w:rPr>
      </w:pPr>
    </w:p>
    <w:p w14:paraId="343302B0" w14:textId="1FE21D18" w:rsidR="00DE27FC" w:rsidRDefault="00DE27FC" w:rsidP="00DE27FC">
      <w:pPr>
        <w:pStyle w:val="berschrift3"/>
        <w:rPr>
          <w:lang w:val="fr-CH"/>
        </w:rPr>
      </w:pPr>
      <w:bookmarkStart w:id="74" w:name="_Toc452714997"/>
      <w:r>
        <w:rPr>
          <w:lang w:val="fr-CH"/>
        </w:rPr>
        <w:t>Server</w:t>
      </w:r>
      <w:r w:rsidR="0054081E">
        <w:rPr>
          <w:lang w:val="fr-CH"/>
        </w:rPr>
        <w:t>/Client</w:t>
      </w:r>
      <w:r>
        <w:rPr>
          <w:lang w:val="fr-CH"/>
        </w:rPr>
        <w:t>Consumer</w:t>
      </w:r>
      <w:bookmarkEnd w:id="74"/>
    </w:p>
    <w:tbl>
      <w:tblPr>
        <w:tblStyle w:val="LightShading-Accent11"/>
        <w:tblW w:w="0" w:type="auto"/>
        <w:tblLook w:val="04A0" w:firstRow="1" w:lastRow="0" w:firstColumn="1" w:lastColumn="0" w:noHBand="0" w:noVBand="1"/>
      </w:tblPr>
      <w:tblGrid>
        <w:gridCol w:w="9062"/>
      </w:tblGrid>
      <w:tr w:rsidR="00DE27FC" w14:paraId="120AB30C"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51A3C007" w14:textId="77777777" w:rsidR="00DE27FC" w:rsidRDefault="00DE27FC" w:rsidP="00636170">
            <w:r>
              <w:t>Beschreibung</w:t>
            </w:r>
          </w:p>
        </w:tc>
      </w:tr>
      <w:tr w:rsidR="00DE27FC" w14:paraId="36A17158"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F83996B" w14:textId="1A97387D" w:rsidR="00DE27FC" w:rsidRDefault="00DE27FC" w:rsidP="00636170">
            <w:r>
              <w:t xml:space="preserve">Implementiert einen BasicConsumer, welcher ein Objekt </w:t>
            </w:r>
            <w:r w:rsidR="003F2136">
              <w:t>entgegennimmt</w:t>
            </w:r>
            <w:r>
              <w:t>. Erweitert die Klasse EndPoint.</w:t>
            </w:r>
          </w:p>
        </w:tc>
      </w:tr>
      <w:tr w:rsidR="00DE27FC" w14:paraId="3165C011"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6A85FDC8" w14:textId="77777777" w:rsidR="00DE27FC" w:rsidRDefault="00DE27FC" w:rsidP="00636170">
            <w:r>
              <w:t>Methoden</w:t>
            </w:r>
          </w:p>
        </w:tc>
      </w:tr>
      <w:tr w:rsidR="00DE27FC" w:rsidRPr="00810934" w14:paraId="338298F7"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560F422" w14:textId="466666F7" w:rsidR="00DE27FC" w:rsidRPr="00810934" w:rsidRDefault="003F2136" w:rsidP="00636170">
            <w:pPr>
              <w:rPr>
                <w:lang w:val="en-US"/>
              </w:rPr>
            </w:pPr>
            <w:r>
              <w:rPr>
                <w:lang w:val="en-US"/>
              </w:rPr>
              <w:t>Siehe Klassenspezifikation von rabbitMQ</w:t>
            </w:r>
          </w:p>
        </w:tc>
      </w:tr>
    </w:tbl>
    <w:p w14:paraId="040C5B03" w14:textId="4D6AC015" w:rsidR="00DE27FC" w:rsidRPr="00810934" w:rsidRDefault="00DE27FC" w:rsidP="00311C10">
      <w:pPr>
        <w:rPr>
          <w:lang w:val="en-US"/>
        </w:rPr>
      </w:pPr>
    </w:p>
    <w:p w14:paraId="1357D760" w14:textId="77777777" w:rsidR="00DE27FC" w:rsidRPr="00810934" w:rsidRDefault="00DE27FC">
      <w:pPr>
        <w:rPr>
          <w:lang w:val="en-US"/>
        </w:rPr>
      </w:pPr>
      <w:r w:rsidRPr="00810934">
        <w:rPr>
          <w:lang w:val="en-US"/>
        </w:rPr>
        <w:br w:type="page"/>
      </w:r>
    </w:p>
    <w:p w14:paraId="2B1048BF" w14:textId="4082D8DE" w:rsidR="00DE27FC" w:rsidRDefault="00DE27FC" w:rsidP="00DE27FC">
      <w:pPr>
        <w:pStyle w:val="berschrift3"/>
        <w:rPr>
          <w:lang w:val="fr-CH"/>
        </w:rPr>
      </w:pPr>
      <w:bookmarkStart w:id="75" w:name="_Toc452714998"/>
      <w:r>
        <w:rPr>
          <w:lang w:val="fr-CH"/>
        </w:rPr>
        <w:lastRenderedPageBreak/>
        <w:t>Server</w:t>
      </w:r>
      <w:r w:rsidR="0054081E">
        <w:rPr>
          <w:lang w:val="fr-CH"/>
        </w:rPr>
        <w:t>/Client</w:t>
      </w:r>
      <w:r>
        <w:rPr>
          <w:lang w:val="fr-CH"/>
        </w:rPr>
        <w:t>Producer</w:t>
      </w:r>
      <w:bookmarkEnd w:id="75"/>
    </w:p>
    <w:tbl>
      <w:tblPr>
        <w:tblStyle w:val="LightShading-Accent11"/>
        <w:tblW w:w="0" w:type="auto"/>
        <w:tblLook w:val="04A0" w:firstRow="1" w:lastRow="0" w:firstColumn="1" w:lastColumn="0" w:noHBand="0" w:noVBand="1"/>
      </w:tblPr>
      <w:tblGrid>
        <w:gridCol w:w="9062"/>
      </w:tblGrid>
      <w:tr w:rsidR="00DE27FC" w14:paraId="67D2671B" w14:textId="77777777" w:rsidTr="00E83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65577939" w14:textId="77777777" w:rsidR="00DE27FC" w:rsidRDefault="00DE27FC" w:rsidP="00636170">
            <w:r>
              <w:t>Beschreibung</w:t>
            </w:r>
          </w:p>
        </w:tc>
      </w:tr>
      <w:tr w:rsidR="00DE27FC" w14:paraId="29561602"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DCA6A20" w14:textId="77777777" w:rsidR="00DE27FC" w:rsidRDefault="00DE27FC" w:rsidP="00636170">
            <w:r>
              <w:t>Stellt die Funktion des Versendens eines Objekts zur Verfügung, erbt von EndPoint.</w:t>
            </w:r>
          </w:p>
        </w:tc>
      </w:tr>
      <w:tr w:rsidR="00DE27FC" w14:paraId="4C4F03C8" w14:textId="77777777" w:rsidTr="00E831C5">
        <w:tc>
          <w:tcPr>
            <w:cnfStyle w:val="001000000000" w:firstRow="0" w:lastRow="0" w:firstColumn="1" w:lastColumn="0" w:oddVBand="0" w:evenVBand="0" w:oddHBand="0" w:evenHBand="0" w:firstRowFirstColumn="0" w:firstRowLastColumn="0" w:lastRowFirstColumn="0" w:lastRowLastColumn="0"/>
            <w:tcW w:w="9062" w:type="dxa"/>
            <w:shd w:val="clear" w:color="auto" w:fill="8DB3E2" w:themeFill="text2" w:themeFillTint="66"/>
          </w:tcPr>
          <w:p w14:paraId="66971009" w14:textId="77777777" w:rsidR="00DE27FC" w:rsidRDefault="00DE27FC" w:rsidP="00636170">
            <w:r>
              <w:t>Methoden</w:t>
            </w:r>
          </w:p>
        </w:tc>
      </w:tr>
      <w:tr w:rsidR="00DE27FC" w:rsidRPr="00A566E3" w14:paraId="538762E0" w14:textId="77777777" w:rsidTr="00E83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0E50F9AF" w14:textId="43074F98" w:rsidR="00DE27FC" w:rsidRPr="009E0E56" w:rsidRDefault="003F2136" w:rsidP="00636170">
            <w:pPr>
              <w:rPr>
                <w:lang w:val="fr-CH"/>
              </w:rPr>
            </w:pPr>
            <w:r>
              <w:rPr>
                <w:lang w:val="en-US"/>
              </w:rPr>
              <w:t>Siehe Klassenspezifikation von rabbitMQ</w:t>
            </w:r>
          </w:p>
        </w:tc>
      </w:tr>
    </w:tbl>
    <w:p w14:paraId="35A71182" w14:textId="77777777" w:rsidR="00DE27FC" w:rsidRPr="00DE27FC" w:rsidRDefault="00DE27FC" w:rsidP="00DE27FC">
      <w:pPr>
        <w:rPr>
          <w:lang w:val="fr-CH"/>
        </w:rPr>
      </w:pPr>
    </w:p>
    <w:p w14:paraId="6676CAE8" w14:textId="77777777" w:rsidR="00DE27FC" w:rsidRDefault="00DE27FC" w:rsidP="00311C10">
      <w:pPr>
        <w:rPr>
          <w:lang w:val="fr-CH"/>
        </w:rPr>
      </w:pPr>
    </w:p>
    <w:p w14:paraId="40831DFA" w14:textId="77777777" w:rsidR="00DE27FC" w:rsidRDefault="00DE27FC" w:rsidP="00311C10">
      <w:pPr>
        <w:rPr>
          <w:lang w:val="fr-CH"/>
        </w:rPr>
        <w:sectPr w:rsidR="00DE27FC" w:rsidSect="00976D1C">
          <w:headerReference w:type="default" r:id="rId47"/>
          <w:footerReference w:type="default" r:id="rId48"/>
          <w:pgSz w:w="11906" w:h="16838"/>
          <w:pgMar w:top="1417" w:right="1417" w:bottom="1134" w:left="1417" w:header="708" w:footer="708" w:gutter="0"/>
          <w:cols w:space="708"/>
          <w:docGrid w:linePitch="360"/>
        </w:sectPr>
      </w:pPr>
    </w:p>
    <w:p w14:paraId="0A82AE4D" w14:textId="77777777" w:rsidR="00A95E77" w:rsidRDefault="00A95E77" w:rsidP="00311C10">
      <w:pPr>
        <w:rPr>
          <w:lang w:val="fr-CH"/>
        </w:rPr>
      </w:pPr>
    </w:p>
    <w:p w14:paraId="367D5149" w14:textId="219064D7" w:rsidR="00A95E77" w:rsidRDefault="00A95E77" w:rsidP="00A95E77">
      <w:pPr>
        <w:pStyle w:val="berschrift3"/>
        <w:rPr>
          <w:noProof/>
          <w:lang w:eastAsia="de-CH"/>
        </w:rPr>
      </w:pPr>
      <w:bookmarkStart w:id="76" w:name="_Toc452714999"/>
      <w:r w:rsidRPr="00A95E77">
        <w:t>Klassendiagramm</w:t>
      </w:r>
      <w:bookmarkEnd w:id="76"/>
    </w:p>
    <w:p w14:paraId="6BF1B9A9" w14:textId="77777777" w:rsidR="00AB3FB5" w:rsidRDefault="00AB3FB5" w:rsidP="00AB3FB5">
      <w:pPr>
        <w:rPr>
          <w:lang w:eastAsia="de-CH"/>
        </w:rPr>
      </w:pPr>
    </w:p>
    <w:p w14:paraId="336C82C1" w14:textId="0C4DEEBF" w:rsidR="0054081E" w:rsidRDefault="003636C8" w:rsidP="00AB3FB5">
      <w:pPr>
        <w:rPr>
          <w:lang w:eastAsia="de-CH"/>
        </w:rPr>
      </w:pPr>
      <w:r>
        <w:rPr>
          <w:noProof/>
          <w:lang w:val="en-GB" w:eastAsia="en-GB"/>
        </w:rPr>
        <w:drawing>
          <wp:inline distT="0" distB="0" distL="0" distR="0" wp14:anchorId="24CCBEC0" wp14:editId="53A3A362">
            <wp:extent cx="9072245" cy="4190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072245" cy="4190365"/>
                    </a:xfrm>
                    <a:prstGeom prst="rect">
                      <a:avLst/>
                    </a:prstGeom>
                  </pic:spPr>
                </pic:pic>
              </a:graphicData>
            </a:graphic>
          </wp:inline>
        </w:drawing>
      </w:r>
    </w:p>
    <w:p w14:paraId="3C6CAC2C" w14:textId="77777777" w:rsidR="0054081E" w:rsidRDefault="0054081E">
      <w:pPr>
        <w:rPr>
          <w:lang w:eastAsia="de-CH"/>
        </w:rPr>
      </w:pPr>
      <w:r>
        <w:rPr>
          <w:lang w:eastAsia="de-CH"/>
        </w:rPr>
        <w:br w:type="page"/>
      </w:r>
    </w:p>
    <w:p w14:paraId="334E3289" w14:textId="77777777" w:rsidR="00AB3FB5" w:rsidRPr="00AB3FB5" w:rsidRDefault="00AB3FB5" w:rsidP="00AB3FB5">
      <w:pPr>
        <w:rPr>
          <w:lang w:eastAsia="de-CH"/>
        </w:rPr>
        <w:sectPr w:rsidR="00AB3FB5" w:rsidRPr="00AB3FB5" w:rsidSect="00A95E77">
          <w:headerReference w:type="default" r:id="rId50"/>
          <w:footerReference w:type="default" r:id="rId51"/>
          <w:pgSz w:w="16838" w:h="11906" w:orient="landscape"/>
          <w:pgMar w:top="1417" w:right="1417" w:bottom="1417" w:left="1134" w:header="708" w:footer="708" w:gutter="0"/>
          <w:cols w:space="708"/>
          <w:docGrid w:linePitch="360"/>
        </w:sectPr>
      </w:pPr>
    </w:p>
    <w:p w14:paraId="00585674" w14:textId="01C18E5F" w:rsidR="0026789E" w:rsidRDefault="0026789E" w:rsidP="0026789E">
      <w:pPr>
        <w:pStyle w:val="berschrift1"/>
        <w:numPr>
          <w:ilvl w:val="0"/>
          <w:numId w:val="6"/>
        </w:numPr>
      </w:pPr>
      <w:bookmarkStart w:id="77" w:name="_Toc452715000"/>
      <w:r>
        <w:lastRenderedPageBreak/>
        <w:t>Eingesetzte Pattern</w:t>
      </w:r>
      <w:bookmarkEnd w:id="77"/>
    </w:p>
    <w:p w14:paraId="290F26C1" w14:textId="454E912E" w:rsidR="0026789E" w:rsidRDefault="0026789E" w:rsidP="0026789E">
      <w:pPr>
        <w:pStyle w:val="berschrift2"/>
      </w:pPr>
      <w:bookmarkStart w:id="78" w:name="_Toc452715001"/>
      <w:r>
        <w:t>Singleton</w:t>
      </w:r>
      <w:bookmarkEnd w:id="78"/>
    </w:p>
    <w:p w14:paraId="3F70A7D3" w14:textId="05EE2C23" w:rsidR="0026789E" w:rsidRDefault="0026789E" w:rsidP="0026789E">
      <w:r>
        <w:t xml:space="preserve">Die Klasse Database ist mit Hilfe des Context von Android als Singleton implementiert und verhindert somit, das Erstellen mehrerer Instanzen mit dem gleichen Context. </w:t>
      </w:r>
    </w:p>
    <w:p w14:paraId="7BB55611" w14:textId="77777777" w:rsidR="0026789E" w:rsidRDefault="0026789E" w:rsidP="0026789E"/>
    <w:p w14:paraId="6BF98F36" w14:textId="76B3B6BE" w:rsidR="0026789E" w:rsidRDefault="0026789E" w:rsidP="0026789E">
      <w:r>
        <w:rPr>
          <w:noProof/>
          <w:lang w:val="en-GB" w:eastAsia="en-GB"/>
        </w:rPr>
        <w:drawing>
          <wp:inline distT="0" distB="0" distL="0" distR="0" wp14:anchorId="3C311037" wp14:editId="4147D4A3">
            <wp:extent cx="5514975" cy="24384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4975" cy="2438400"/>
                    </a:xfrm>
                    <a:prstGeom prst="rect">
                      <a:avLst/>
                    </a:prstGeom>
                  </pic:spPr>
                </pic:pic>
              </a:graphicData>
            </a:graphic>
          </wp:inline>
        </w:drawing>
      </w:r>
      <w:r>
        <w:br/>
      </w:r>
    </w:p>
    <w:p w14:paraId="67769EDE" w14:textId="6094A2BA" w:rsidR="0026789E" w:rsidRDefault="0026789E" w:rsidP="0026789E">
      <w:pPr>
        <w:pStyle w:val="berschrift2"/>
        <w:rPr>
          <w:lang w:val="en-US"/>
        </w:rPr>
      </w:pPr>
      <w:bookmarkStart w:id="79" w:name="_Toc452715002"/>
      <w:r w:rsidRPr="0026789E">
        <w:rPr>
          <w:lang w:val="en-US"/>
        </w:rPr>
        <w:t>Low Coupling und High Cohesion</w:t>
      </w:r>
      <w:bookmarkEnd w:id="79"/>
    </w:p>
    <w:p w14:paraId="41339C1A" w14:textId="26912D1B" w:rsidR="0026789E" w:rsidRDefault="0026789E" w:rsidP="0026789E">
      <w:r w:rsidRPr="0026789E">
        <w:t>Die Zugriffe auf andere Schichten erfolgen nur ü</w:t>
      </w:r>
      <w:r>
        <w:t xml:space="preserve">ber ein dafür eingerichtetes Interface und </w:t>
      </w:r>
      <w:r w:rsidR="00BD69A0">
        <w:t xml:space="preserve">sind bestmöglich voneinander getrennt. Die Logische Architektur wurde bestmöglich umgesetzt so sind die Zugriffe auf andere Ebenen streng geregelt. </w:t>
      </w:r>
    </w:p>
    <w:p w14:paraId="2A7C191C" w14:textId="77777777" w:rsidR="00BD69A0" w:rsidRDefault="00BD69A0" w:rsidP="0026789E"/>
    <w:p w14:paraId="75DC18C4" w14:textId="5645E874" w:rsidR="00BD69A0" w:rsidRDefault="00BD69A0" w:rsidP="0026789E">
      <w:r>
        <w:t>Low Coupling wird von dem Context von Android sehr erschwert, wie man im Codeausschnitt in Punkt 14.1 herauslesen kann. Der Context muss in der Gui-Ebene der Application übergeben werden und dort wird diese der Domain mitgeteilt das die Database Instanz ertellt werden kann.</w:t>
      </w:r>
    </w:p>
    <w:p w14:paraId="2EF2D5DC" w14:textId="44121061" w:rsidR="00B061F3" w:rsidRDefault="00B061F3">
      <w:r>
        <w:br w:type="page"/>
      </w:r>
    </w:p>
    <w:p w14:paraId="58553F79" w14:textId="2A30E608" w:rsidR="007354B0" w:rsidRDefault="007354B0" w:rsidP="007354B0">
      <w:pPr>
        <w:pStyle w:val="berschrift1"/>
        <w:numPr>
          <w:ilvl w:val="0"/>
          <w:numId w:val="6"/>
        </w:numPr>
      </w:pPr>
      <w:bookmarkStart w:id="80" w:name="_Toc452715003"/>
      <w:r w:rsidRPr="00FB73F0">
        <w:lastRenderedPageBreak/>
        <w:t>Prozesse und Threads</w:t>
      </w:r>
      <w:bookmarkEnd w:id="47"/>
      <w:bookmarkEnd w:id="48"/>
      <w:bookmarkEnd w:id="80"/>
    </w:p>
    <w:p w14:paraId="36A15300" w14:textId="4A6665E7" w:rsidR="006C0496" w:rsidRPr="006C0496" w:rsidRDefault="006C0496" w:rsidP="006C0496">
      <w:r>
        <w:t>Clientseitig ist die Kommunikation, bzw. der Netzwerkzugriff, über die Klasse AsyncTask geregelt. Diese Klasse implementiert die Methoden onPostExecute, doInBackground und onPreExecute. Diese Methoden sind Thread-Save. Ab der Version 3.0 von Android sind sämtliche Zugriffe auf das Netzwerk nur noch per AsyncTask vorzunehmen.</w:t>
      </w:r>
    </w:p>
    <w:p w14:paraId="1388DB7B" w14:textId="7C85FE42" w:rsidR="003F3314" w:rsidRDefault="003F3314" w:rsidP="003F3314">
      <w:pPr>
        <w:pStyle w:val="berschrift2"/>
      </w:pPr>
      <w:bookmarkStart w:id="81" w:name="_Toc452715004"/>
      <w:r>
        <w:t>Login Prozess</w:t>
      </w:r>
      <w:bookmarkEnd w:id="81"/>
    </w:p>
    <w:p w14:paraId="40FFA17E" w14:textId="267876F9" w:rsidR="003F3314" w:rsidRDefault="003F3314" w:rsidP="003F3314">
      <w:r>
        <w:t>Folgendes Sequenzdiagramm soll den Login Prozess verdeutlichen. Die Besonderheit liegt darin, dass unter Android die LoginActivity als Template verfügbar ist. Diese stellt eine Klasse UserLoginTask zur Verfügung, welche wiederum das Interface „AsyncTask“ implementiert. Durch AsyncTask werden die Methoden OnPreExecute, DoInBackground und OnPostExecute überschrieben. Diese drei Methoden bilden die ideale Grundlage für den Loginprozess.</w:t>
      </w:r>
    </w:p>
    <w:p w14:paraId="6B5CCD1E" w14:textId="77777777" w:rsidR="004D57ED" w:rsidRPr="003F3314" w:rsidRDefault="004D57ED" w:rsidP="003F3314"/>
    <w:p w14:paraId="3B781919" w14:textId="0C851E60" w:rsidR="003F3314" w:rsidRDefault="003F3314" w:rsidP="003F3314">
      <w:r>
        <w:rPr>
          <w:noProof/>
          <w:lang w:val="en-GB" w:eastAsia="en-GB"/>
        </w:rPr>
        <w:drawing>
          <wp:inline distT="0" distB="0" distL="0" distR="0" wp14:anchorId="69EB068A" wp14:editId="5269D43A">
            <wp:extent cx="5760720" cy="2296160"/>
            <wp:effectExtent l="0" t="0" r="0" b="889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96160"/>
                    </a:xfrm>
                    <a:prstGeom prst="rect">
                      <a:avLst/>
                    </a:prstGeom>
                  </pic:spPr>
                </pic:pic>
              </a:graphicData>
            </a:graphic>
          </wp:inline>
        </w:drawing>
      </w:r>
    </w:p>
    <w:p w14:paraId="48190F22" w14:textId="77777777" w:rsidR="00386267" w:rsidRDefault="00386267" w:rsidP="003F3314"/>
    <w:p w14:paraId="04665529" w14:textId="28A1A8BF" w:rsidR="00386267" w:rsidRPr="003F3314" w:rsidRDefault="00386267" w:rsidP="00386267">
      <w:pPr>
        <w:pStyle w:val="berschrift2"/>
      </w:pPr>
      <w:bookmarkStart w:id="82" w:name="_Toc452715005"/>
      <w:r>
        <w:t>Bundle erstellen</w:t>
      </w:r>
      <w:bookmarkEnd w:id="82"/>
    </w:p>
    <w:p w14:paraId="1B87B0B4" w14:textId="77777777" w:rsidR="00540A9F" w:rsidRDefault="006A23D4" w:rsidP="007354B0">
      <w:r>
        <w:pict w14:anchorId="03FA8765">
          <v:shape id="_x0000_i1028" type="#_x0000_t75" style="width:452.25pt;height:204.75pt">
            <v:imagedata r:id="rId54" o:title="Data Update"/>
          </v:shape>
        </w:pict>
      </w:r>
      <w:bookmarkStart w:id="83" w:name="_Toc94972246"/>
    </w:p>
    <w:p w14:paraId="7830EFF4" w14:textId="77777777" w:rsidR="00540A9F" w:rsidRDefault="00540A9F">
      <w:r>
        <w:br w:type="page"/>
      </w:r>
    </w:p>
    <w:p w14:paraId="00D9F06A" w14:textId="526CDC6B" w:rsidR="00F07BC5" w:rsidRDefault="00F07BC5" w:rsidP="00F07BC5">
      <w:pPr>
        <w:pStyle w:val="berschrift1"/>
      </w:pPr>
      <w:bookmarkStart w:id="84" w:name="_Toc452715006"/>
      <w:r>
        <w:lastRenderedPageBreak/>
        <w:t>Designentscheidungen/Überlegungen</w:t>
      </w:r>
      <w:bookmarkEnd w:id="84"/>
    </w:p>
    <w:p w14:paraId="2463613E" w14:textId="64D47567" w:rsidR="003D3EBE" w:rsidRDefault="00EC6360" w:rsidP="00410327">
      <w:pPr>
        <w:pStyle w:val="berschrift2"/>
      </w:pPr>
      <w:bookmarkStart w:id="85" w:name="_Toc452715007"/>
      <w:r>
        <w:t>Authentifizierung</w:t>
      </w:r>
      <w:bookmarkEnd w:id="85"/>
    </w:p>
    <w:tbl>
      <w:tblPr>
        <w:tblStyle w:val="LightShading-Accent11"/>
        <w:tblW w:w="0" w:type="auto"/>
        <w:tblLook w:val="04A0" w:firstRow="1" w:lastRow="0" w:firstColumn="1" w:lastColumn="0" w:noHBand="0" w:noVBand="1"/>
      </w:tblPr>
      <w:tblGrid>
        <w:gridCol w:w="2410"/>
        <w:gridCol w:w="6652"/>
      </w:tblGrid>
      <w:tr w:rsidR="003D3EBE" w14:paraId="5E675FA8" w14:textId="77777777" w:rsidTr="00410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FE3A274" w14:textId="58A95AAC" w:rsidR="003D3EBE" w:rsidRDefault="003D3EBE" w:rsidP="00410327">
            <w:r>
              <w:t>Problemstellung:</w:t>
            </w:r>
          </w:p>
        </w:tc>
        <w:tc>
          <w:tcPr>
            <w:tcW w:w="6652" w:type="dxa"/>
          </w:tcPr>
          <w:p w14:paraId="234A8757" w14:textId="77777777" w:rsidR="003D3EBE" w:rsidRPr="00A76936" w:rsidRDefault="003D3EBE" w:rsidP="003D3EBE">
            <w:pPr>
              <w:pStyle w:val="Listenabsatz"/>
              <w:numPr>
                <w:ilvl w:val="0"/>
                <w:numId w:val="28"/>
              </w:numPr>
              <w:cnfStyle w:val="100000000000" w:firstRow="1" w:lastRow="0" w:firstColumn="0" w:lastColumn="0" w:oddVBand="0" w:evenVBand="0" w:oddHBand="0" w:evenHBand="0" w:firstRowFirstColumn="0" w:firstRowLastColumn="0" w:lastRowFirstColumn="0" w:lastRowLastColumn="0"/>
              <w:rPr>
                <w:b w:val="0"/>
              </w:rPr>
            </w:pPr>
            <w:r w:rsidRPr="00A76936">
              <w:rPr>
                <w:b w:val="0"/>
              </w:rPr>
              <w:t>Wie wird die Authentifizierung gehandhabt?</w:t>
            </w:r>
          </w:p>
          <w:p w14:paraId="0014F937" w14:textId="33CDC529" w:rsidR="003D3EBE" w:rsidRPr="00A76936" w:rsidRDefault="003D3EBE" w:rsidP="003D3EBE">
            <w:pPr>
              <w:pStyle w:val="Listenabsatz"/>
              <w:numPr>
                <w:ilvl w:val="0"/>
                <w:numId w:val="28"/>
              </w:numPr>
              <w:cnfStyle w:val="100000000000" w:firstRow="1" w:lastRow="0" w:firstColumn="0" w:lastColumn="0" w:oddVBand="0" w:evenVBand="0" w:oddHBand="0" w:evenHBand="0" w:firstRowFirstColumn="0" w:firstRowLastColumn="0" w:lastRowFirstColumn="0" w:lastRowLastColumn="0"/>
              <w:rPr>
                <w:b w:val="0"/>
              </w:rPr>
            </w:pPr>
            <w:r w:rsidRPr="00A76936">
              <w:rPr>
                <w:b w:val="0"/>
              </w:rPr>
              <w:t>Wo werden die</w:t>
            </w:r>
            <w:r w:rsidR="00410327" w:rsidRPr="00A76936">
              <w:rPr>
                <w:b w:val="0"/>
              </w:rPr>
              <w:t xml:space="preserve"> eingegebenen</w:t>
            </w:r>
            <w:r w:rsidRPr="00A76936">
              <w:rPr>
                <w:b w:val="0"/>
              </w:rPr>
              <w:t xml:space="preserve"> Login Daten</w:t>
            </w:r>
            <w:r w:rsidR="00410327" w:rsidRPr="00A76936">
              <w:rPr>
                <w:b w:val="0"/>
              </w:rPr>
              <w:t xml:space="preserve"> mit den Account Daten authentifiziert</w:t>
            </w:r>
            <w:r w:rsidRPr="00A76936">
              <w:rPr>
                <w:b w:val="0"/>
              </w:rPr>
              <w:t>?</w:t>
            </w:r>
          </w:p>
          <w:p w14:paraId="7D486C15" w14:textId="254BB4A0" w:rsidR="003D3EBE" w:rsidRDefault="003D3EBE" w:rsidP="00F06A83">
            <w:pPr>
              <w:pStyle w:val="Listenabsatz"/>
              <w:numPr>
                <w:ilvl w:val="0"/>
                <w:numId w:val="28"/>
              </w:numPr>
              <w:cnfStyle w:val="100000000000" w:firstRow="1" w:lastRow="0" w:firstColumn="0" w:lastColumn="0" w:oddVBand="0" w:evenVBand="0" w:oddHBand="0" w:evenHBand="0" w:firstRowFirstColumn="0" w:firstRowLastColumn="0" w:lastRowFirstColumn="0" w:lastRowLastColumn="0"/>
            </w:pPr>
            <w:r w:rsidRPr="00A76936">
              <w:rPr>
                <w:b w:val="0"/>
              </w:rPr>
              <w:t>Wer kommuniziert mit wem?</w:t>
            </w:r>
            <w:r w:rsidR="00F06A83" w:rsidRPr="00A76936">
              <w:rPr>
                <w:b w:val="0"/>
              </w:rPr>
              <w:t xml:space="preserve"> (Interpackagecommunication)</w:t>
            </w:r>
          </w:p>
        </w:tc>
      </w:tr>
      <w:tr w:rsidR="003D3EBE" w:rsidRPr="003D3EBE" w14:paraId="0E174AAA" w14:textId="77777777" w:rsidTr="0041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ECD9DF4" w14:textId="29C48174" w:rsidR="003D3EBE" w:rsidRDefault="00F06A83" w:rsidP="00410327">
            <w:r>
              <w:t>Problemlösung</w:t>
            </w:r>
          </w:p>
        </w:tc>
        <w:tc>
          <w:tcPr>
            <w:tcW w:w="6652" w:type="dxa"/>
          </w:tcPr>
          <w:p w14:paraId="645D1379" w14:textId="3D6D7F96" w:rsidR="00F06A83" w:rsidRPr="00730053" w:rsidRDefault="00F06A83" w:rsidP="00F06A8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rsidRPr="00730053">
              <w:t>Die Authentifizierung wird mittels den Strings(Login, E-Mail, Passwort) ge</w:t>
            </w:r>
            <w:r w:rsidR="00981FA2">
              <w:t>handhabt. Diese werden vorerst E</w:t>
            </w:r>
            <w:r w:rsidRPr="00730053">
              <w:t>infach</w:t>
            </w:r>
            <w:r w:rsidR="00981FA2">
              <w:t>h</w:t>
            </w:r>
            <w:r w:rsidRPr="00730053">
              <w:t>eitshalber in Klartext, also unverschlüsselt übergeben</w:t>
            </w:r>
            <w:r w:rsidR="00410327" w:rsidRPr="00730053">
              <w:t xml:space="preserve"> und gespeichert</w:t>
            </w:r>
            <w:r w:rsidRPr="00730053">
              <w:t>.</w:t>
            </w:r>
          </w:p>
          <w:p w14:paraId="4BC4A432" w14:textId="77777777" w:rsidR="00730053" w:rsidRDefault="00410327" w:rsidP="00C33F70">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rsidRPr="00730053">
              <w:t>Überlegung bezüglich Informationssicherheit lassen keine andere Option zu, als die Datenauthentifizierung auf Serverebene durchzuführen.</w:t>
            </w:r>
          </w:p>
          <w:p w14:paraId="71315F06" w14:textId="797C1CEE" w:rsidR="000526FF" w:rsidRPr="00C33F70" w:rsidRDefault="000526FF" w:rsidP="00C33F70">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Siehe Sequenzdiagramm: Login Prozess</w:t>
            </w:r>
          </w:p>
        </w:tc>
      </w:tr>
    </w:tbl>
    <w:p w14:paraId="164D9D62" w14:textId="77777777" w:rsidR="003D3EBE" w:rsidRPr="00EC6360" w:rsidRDefault="003D3EBE" w:rsidP="003D3EBE"/>
    <w:p w14:paraId="543F0EC3" w14:textId="77777777" w:rsidR="00EC6360" w:rsidRDefault="00EC6360" w:rsidP="007354B0"/>
    <w:p w14:paraId="3F53ABAA" w14:textId="384DC64B" w:rsidR="00EC6360" w:rsidRDefault="00EC6360" w:rsidP="00EC6360">
      <w:pPr>
        <w:pStyle w:val="berschrift2"/>
      </w:pPr>
      <w:bookmarkStart w:id="86" w:name="_Toc452715008"/>
      <w:r>
        <w:t>Datenspeicherung</w:t>
      </w:r>
      <w:bookmarkEnd w:id="86"/>
    </w:p>
    <w:tbl>
      <w:tblPr>
        <w:tblStyle w:val="LightShading-Accent11"/>
        <w:tblW w:w="0" w:type="auto"/>
        <w:tblLook w:val="04A0" w:firstRow="1" w:lastRow="0" w:firstColumn="1" w:lastColumn="0" w:noHBand="0" w:noVBand="1"/>
      </w:tblPr>
      <w:tblGrid>
        <w:gridCol w:w="2410"/>
        <w:gridCol w:w="6652"/>
      </w:tblGrid>
      <w:tr w:rsidR="00410327" w14:paraId="73725D1A" w14:textId="77777777" w:rsidTr="00410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88A47DB" w14:textId="77777777" w:rsidR="00410327" w:rsidRDefault="00410327" w:rsidP="00410327">
            <w:r>
              <w:t>Problemstellung:</w:t>
            </w:r>
          </w:p>
        </w:tc>
        <w:tc>
          <w:tcPr>
            <w:tcW w:w="6652" w:type="dxa"/>
          </w:tcPr>
          <w:p w14:paraId="01241C37" w14:textId="1D9AD60E" w:rsidR="00410327" w:rsidRPr="00915576" w:rsidRDefault="00730053" w:rsidP="00730053">
            <w:pPr>
              <w:pStyle w:val="Listenabsatz"/>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915576">
              <w:rPr>
                <w:b w:val="0"/>
              </w:rPr>
              <w:t xml:space="preserve">Speicherung von Karten und </w:t>
            </w:r>
            <w:r w:rsidR="00976ADE">
              <w:rPr>
                <w:b w:val="0"/>
              </w:rPr>
              <w:t xml:space="preserve">neuen </w:t>
            </w:r>
            <w:r w:rsidRPr="00915576">
              <w:rPr>
                <w:b w:val="0"/>
              </w:rPr>
              <w:t>Bundles</w:t>
            </w:r>
          </w:p>
          <w:p w14:paraId="0286CCEB" w14:textId="77777777" w:rsidR="00730053" w:rsidRDefault="00730053" w:rsidP="00730053">
            <w:pPr>
              <w:pStyle w:val="Listenabsatz"/>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915576">
              <w:rPr>
                <w:b w:val="0"/>
              </w:rPr>
              <w:t>Lokale- oder Serverseitige Speicherung</w:t>
            </w:r>
          </w:p>
          <w:p w14:paraId="581294AD" w14:textId="3CB8BBC9" w:rsidR="00976ADE" w:rsidRDefault="00976ADE" w:rsidP="00730053">
            <w:pPr>
              <w:pStyle w:val="Listenabsatz"/>
              <w:numPr>
                <w:ilvl w:val="0"/>
                <w:numId w:val="33"/>
              </w:numPr>
              <w:cnfStyle w:val="100000000000" w:firstRow="1" w:lastRow="0" w:firstColumn="0" w:lastColumn="0" w:oddVBand="0" w:evenVBand="0" w:oddHBand="0" w:evenHBand="0" w:firstRowFirstColumn="0" w:firstRowLastColumn="0" w:lastRowFirstColumn="0" w:lastRowLastColumn="0"/>
              <w:rPr>
                <w:b w:val="0"/>
              </w:rPr>
            </w:pPr>
            <w:r>
              <w:rPr>
                <w:b w:val="0"/>
              </w:rPr>
              <w:t>Wer darf Bundles erweitern?</w:t>
            </w:r>
          </w:p>
          <w:p w14:paraId="683B9A69" w14:textId="6B1B75D7" w:rsidR="00567888" w:rsidRPr="00915576" w:rsidRDefault="00567888" w:rsidP="00730053">
            <w:pPr>
              <w:pStyle w:val="Listenabsatz"/>
              <w:numPr>
                <w:ilvl w:val="0"/>
                <w:numId w:val="33"/>
              </w:numPr>
              <w:cnfStyle w:val="100000000000" w:firstRow="1" w:lastRow="0" w:firstColumn="0" w:lastColumn="0" w:oddVBand="0" w:evenVBand="0" w:oddHBand="0" w:evenHBand="0" w:firstRowFirstColumn="0" w:firstRowLastColumn="0" w:lastRowFirstColumn="0" w:lastRowLastColumn="0"/>
              <w:rPr>
                <w:b w:val="0"/>
              </w:rPr>
            </w:pPr>
            <w:r>
              <w:rPr>
                <w:b w:val="0"/>
              </w:rPr>
              <w:t>Feature: Bundle/Karten bearbeiten</w:t>
            </w:r>
          </w:p>
          <w:p w14:paraId="346DCD86" w14:textId="42865235" w:rsidR="00915576" w:rsidRPr="00730053" w:rsidRDefault="00915576" w:rsidP="00976ADE">
            <w:pPr>
              <w:pStyle w:val="Listenabsatz"/>
              <w:cnfStyle w:val="100000000000" w:firstRow="1" w:lastRow="0" w:firstColumn="0" w:lastColumn="0" w:oddVBand="0" w:evenVBand="0" w:oddHBand="0" w:evenHBand="0" w:firstRowFirstColumn="0" w:firstRowLastColumn="0" w:lastRowFirstColumn="0" w:lastRowLastColumn="0"/>
            </w:pPr>
          </w:p>
        </w:tc>
      </w:tr>
      <w:tr w:rsidR="00410327" w:rsidRPr="00F06A83" w14:paraId="6872CEE1" w14:textId="77777777" w:rsidTr="0041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56A9CF8" w14:textId="06A8D7AB" w:rsidR="00410327" w:rsidRDefault="00410327" w:rsidP="00410327">
            <w:r>
              <w:t>Problemlösung</w:t>
            </w:r>
            <w:r w:rsidR="00A76936">
              <w:t>:</w:t>
            </w:r>
          </w:p>
        </w:tc>
        <w:tc>
          <w:tcPr>
            <w:tcW w:w="6652" w:type="dxa"/>
          </w:tcPr>
          <w:p w14:paraId="2B186D6D" w14:textId="223F8D8C" w:rsidR="00410327" w:rsidRPr="00915576" w:rsidRDefault="00915576" w:rsidP="00EE3A24">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b/>
                <w:bCs/>
              </w:rPr>
            </w:pPr>
            <w:r>
              <w:rPr>
                <w:bCs/>
              </w:rPr>
              <w:t>Sobald der User ein neues Bundle</w:t>
            </w:r>
            <w:r w:rsidR="00976ADE">
              <w:rPr>
                <w:bCs/>
              </w:rPr>
              <w:t xml:space="preserve"> mit mindestens 3 Karten</w:t>
            </w:r>
            <w:r>
              <w:rPr>
                <w:bCs/>
              </w:rPr>
              <w:t xml:space="preserve"> erzeu</w:t>
            </w:r>
            <w:r w:rsidR="00976ADE">
              <w:rPr>
                <w:bCs/>
              </w:rPr>
              <w:t>gt, wird dieses Bundle lokal gespeichert und dem Server gesendet. Dort wird ein neues Bundle angelegt dem User hinzugefügt und gespeichert.</w:t>
            </w:r>
          </w:p>
          <w:p w14:paraId="15F0A9B3" w14:textId="47B790D2" w:rsidR="00567888" w:rsidRPr="00567888" w:rsidRDefault="00976ADE" w:rsidP="00567888">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b/>
                <w:bCs/>
              </w:rPr>
            </w:pPr>
            <w:r>
              <w:rPr>
                <w:bCs/>
              </w:rPr>
              <w:t>Prinzipiell werden die Bundles auf dem Server gespeichert</w:t>
            </w:r>
            <w:r w:rsidR="00567888">
              <w:rPr>
                <w:bCs/>
              </w:rPr>
              <w:t>. Werden Bundles erweitert, wird das den Usern die das Bundle heruntergeladen haben angezeigt und die Möglichkeit eines Updates angeboten.</w:t>
            </w:r>
          </w:p>
          <w:p w14:paraId="79284BB4" w14:textId="77777777" w:rsidR="00976ADE" w:rsidRPr="00567888" w:rsidRDefault="00976ADE" w:rsidP="00EE3A24">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b/>
                <w:bCs/>
              </w:rPr>
            </w:pPr>
            <w:r>
              <w:rPr>
                <w:bCs/>
              </w:rPr>
              <w:t>Die Bundles können nur vom Ersteller bearbeitet werden, dies wird sichergestellt mit dem Login und dem im Bundle beinhaltetem Fremdschlüssel</w:t>
            </w:r>
            <w:r w:rsidR="00567888">
              <w:rPr>
                <w:bCs/>
              </w:rPr>
              <w:t xml:space="preserve"> UserID</w:t>
            </w:r>
            <w:r>
              <w:rPr>
                <w:bCs/>
              </w:rPr>
              <w:t xml:space="preserve"> in der Datenbank</w:t>
            </w:r>
            <w:r w:rsidR="00567888">
              <w:rPr>
                <w:bCs/>
              </w:rPr>
              <w:t>.</w:t>
            </w:r>
          </w:p>
          <w:p w14:paraId="3C7B7CE2" w14:textId="0E159D40" w:rsidR="00567888" w:rsidRPr="00EE3A24" w:rsidRDefault="00567888" w:rsidP="00EE3A24">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b/>
                <w:bCs/>
              </w:rPr>
            </w:pPr>
            <w:r>
              <w:rPr>
                <w:bCs/>
              </w:rPr>
              <w:t>Vorerst dürfen die User ihre Bundles nur erweitern und bestehende Karten nicht bearbeiten, das wird mithilfe eines Features noch geändert.</w:t>
            </w:r>
          </w:p>
        </w:tc>
      </w:tr>
    </w:tbl>
    <w:p w14:paraId="39D6BA53" w14:textId="632AC763" w:rsidR="00EC6360" w:rsidRDefault="00EC6360" w:rsidP="00DE0417"/>
    <w:p w14:paraId="36C27ED8" w14:textId="3E04B104" w:rsidR="00F256A5" w:rsidRDefault="00F256A5">
      <w:r>
        <w:br w:type="page"/>
      </w:r>
    </w:p>
    <w:p w14:paraId="25CBA9A5" w14:textId="77777777" w:rsidR="007354B0" w:rsidRDefault="007354B0" w:rsidP="007354B0">
      <w:pPr>
        <w:pStyle w:val="berschrift1"/>
        <w:numPr>
          <w:ilvl w:val="0"/>
          <w:numId w:val="6"/>
        </w:numPr>
      </w:pPr>
      <w:bookmarkStart w:id="87" w:name="_Toc309040446"/>
      <w:bookmarkStart w:id="88" w:name="_Toc452715009"/>
      <w:r w:rsidRPr="00FB73F0">
        <w:lastRenderedPageBreak/>
        <w:t>Deployment</w:t>
      </w:r>
      <w:bookmarkEnd w:id="87"/>
      <w:bookmarkEnd w:id="88"/>
    </w:p>
    <w:p w14:paraId="51440244" w14:textId="77777777" w:rsidR="00F15F7C" w:rsidRDefault="00F15F7C" w:rsidP="00F15F7C"/>
    <w:p w14:paraId="3917BC60" w14:textId="6B33E76E" w:rsidR="00F15F7C" w:rsidRDefault="00B361D9" w:rsidP="00F15F7C">
      <w:r>
        <w:rPr>
          <w:noProof/>
          <w:lang w:val="en-GB" w:eastAsia="en-GB"/>
        </w:rPr>
        <w:drawing>
          <wp:inline distT="0" distB="0" distL="0" distR="0" wp14:anchorId="41425901" wp14:editId="2B260DBB">
            <wp:extent cx="5760720" cy="20491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049145"/>
                    </a:xfrm>
                    <a:prstGeom prst="rect">
                      <a:avLst/>
                    </a:prstGeom>
                  </pic:spPr>
                </pic:pic>
              </a:graphicData>
            </a:graphic>
          </wp:inline>
        </w:drawing>
      </w:r>
    </w:p>
    <w:p w14:paraId="5D6FF2E6" w14:textId="77777777" w:rsidR="00FF4254" w:rsidRDefault="00FF4254" w:rsidP="00F15F7C"/>
    <w:p w14:paraId="4747ADC0" w14:textId="195003FE" w:rsidR="00197253" w:rsidRDefault="00197253" w:rsidP="00F15F7C">
      <w:r>
        <w:t>Die Anwendung besteht grundsätzlich aus zwei Hauptkomponenten, welche jede Subkomponente in Anspruch nimmt. Es wird unterschieden zwischen Client, welcher das Frontend darstellt, und Server, welcher das Backend implementiert.</w:t>
      </w:r>
    </w:p>
    <w:p w14:paraId="2DB5E910" w14:textId="2E2863E3" w:rsidR="00197253" w:rsidRDefault="00197253" w:rsidP="00F15F7C">
      <w:r>
        <w:t>Der Datenbank und Anwendungsserver laufen auf der gleichen physischen Instanz.</w:t>
      </w:r>
    </w:p>
    <w:p w14:paraId="2AC64403" w14:textId="184F519B" w:rsidR="00FF4254" w:rsidRDefault="00FF4254" w:rsidP="00FF4254">
      <w:pPr>
        <w:pStyle w:val="berschrift2"/>
      </w:pPr>
      <w:bookmarkStart w:id="89" w:name="_Toc452715010"/>
      <w:r>
        <w:t>Frontend</w:t>
      </w:r>
      <w:bookmarkEnd w:id="89"/>
    </w:p>
    <w:p w14:paraId="14152BC1" w14:textId="0A2012E7" w:rsidR="00FF4254" w:rsidRDefault="00FF4254" w:rsidP="00F15F7C">
      <w:r>
        <w:t>Die Frontend-Applikation wird durch ein Android-App dargestellt. Sie wird einerseits auf dem von Android Studios zur Verfügung gestellten Emulator, sowie auf den Geräten der Teammitglieder, per Android Studio, installiert. Sie wird zum jetzigen Zeitpunkt nicht im Android Market angeboten. Eine Publikation im Marketplace ist jedoch gut vorstellbar, sofern das Projekt weitergezogen wird.</w:t>
      </w:r>
    </w:p>
    <w:p w14:paraId="0B81EF2E" w14:textId="77777777" w:rsidR="00FF4254" w:rsidRDefault="00FF4254" w:rsidP="00F15F7C"/>
    <w:p w14:paraId="132BF47E" w14:textId="5F712E96" w:rsidR="00FF4254" w:rsidRDefault="00FF4254" w:rsidP="00FF4254">
      <w:pPr>
        <w:pStyle w:val="berschrift2"/>
      </w:pPr>
      <w:bookmarkStart w:id="90" w:name="_Toc452715011"/>
      <w:r>
        <w:t>Backend</w:t>
      </w:r>
      <w:bookmarkEnd w:id="90"/>
    </w:p>
    <w:p w14:paraId="12C16139" w14:textId="0D0B4AB6" w:rsidR="00FF4254" w:rsidRDefault="00FF4254" w:rsidP="00F15F7C">
      <w:r>
        <w:t xml:space="preserve">Das Deployment der Backend-Applikation findet auf einem Windows Server 2012 R2, </w:t>
      </w:r>
      <w:r w:rsidRPr="00FF4254">
        <w:t>sinv-56049.edu.hsr.ch</w:t>
      </w:r>
      <w:r>
        <w:t>, statt. Darauf sind weiter die Programme Java 1.8, PostgreSQL und RabbitMQ installiert. Unsere Serverapplikation wird als Runnable JAR-File auf den Server kopiert und entsprechend ausgeführt.</w:t>
      </w:r>
    </w:p>
    <w:p w14:paraId="6F328D22" w14:textId="537A1E21" w:rsidR="00A566E3" w:rsidRDefault="00A566E3" w:rsidP="00F15F7C">
      <w:r>
        <w:t>Die Implementation unseres JMS basiert auf RabbitMQ. Daher wurden auf dem Server die RabbitMQ-Server-Services installiert. Es ist ein vhost „flipagain“ mit einem Benutzer „flipagain“ mit allen Rechten erstellt worden. Dieser dient dem Client als Authorisierungsbenutzer um auf die Warteschlangen zuzugreifen.</w:t>
      </w:r>
      <w:r w:rsidR="00F13BE9">
        <w:t xml:space="preserve"> Der Server besitzt ebenfalls einen User namens „server“.</w:t>
      </w:r>
    </w:p>
    <w:p w14:paraId="3F07808C" w14:textId="77777777" w:rsidR="00CC2C61" w:rsidRDefault="00CC2C61" w:rsidP="00F15F7C"/>
    <w:p w14:paraId="1DDB439E" w14:textId="2E68E559" w:rsidR="00CC2C61" w:rsidRDefault="00CC2C61" w:rsidP="00CC2C61">
      <w:pPr>
        <w:pStyle w:val="berschrift1"/>
      </w:pPr>
      <w:bookmarkStart w:id="91" w:name="_Toc452715012"/>
      <w:r>
        <w:t>Messaging</w:t>
      </w:r>
      <w:bookmarkEnd w:id="91"/>
    </w:p>
    <w:p w14:paraId="0CC49BD8" w14:textId="2A3881C7" w:rsidR="00CC2C61" w:rsidRDefault="00CC2C61" w:rsidP="00CC2C61">
      <w:r>
        <w:t>Der Austausch zwischen Client und Server wird über ein Messaging-System abgehandelt. Als Grundlage dient hierzu RabbitMQ, eine auf JMS basierte Middleware.</w:t>
      </w:r>
    </w:p>
    <w:p w14:paraId="5E56278F" w14:textId="77777777" w:rsidR="00CC2C61" w:rsidRDefault="00CC2C61" w:rsidP="00CC2C61"/>
    <w:p w14:paraId="234C2B1B" w14:textId="0C632035" w:rsidR="002C7441" w:rsidRDefault="002C7441" w:rsidP="00CC2C61">
      <w:r>
        <w:t xml:space="preserve">Der Server stellt eine FIFO-Queue mit dem Channel „flipagain“ zur Verfügung. Sobald der Client eine Operation benötigt, welche eine Message verschickt, wird diese in den Channel gesendet und vom Server konsumiert. Auf dem Server erfolgt dann die Bearbeitung des entsprechenden Objekts, anschliessend an diese </w:t>
      </w:r>
      <w:r w:rsidR="00F75BC1">
        <w:t>erfolgt</w:t>
      </w:r>
      <w:r>
        <w:t xml:space="preserve"> der Aufruf der Rücksende-Methode.</w:t>
      </w:r>
    </w:p>
    <w:p w14:paraId="453E4D69" w14:textId="77777777" w:rsidR="008D6FD6" w:rsidRDefault="008D6FD6" w:rsidP="00CC2C61"/>
    <w:p w14:paraId="48948F7C" w14:textId="63AF0922" w:rsidR="008D6FD6" w:rsidRDefault="008D6FD6" w:rsidP="00CC2C61">
      <w:r>
        <w:t>Der Messaging-Implementation liegt das Endpoint-to-Endpoint-Pattern zu Grunde.</w:t>
      </w:r>
    </w:p>
    <w:p w14:paraId="799E119A" w14:textId="52B41BE1" w:rsidR="00C42030" w:rsidRPr="00CC2C61" w:rsidRDefault="008D6FD6" w:rsidP="00CC2C61">
      <w:r>
        <w:lastRenderedPageBreak/>
        <w:t>Einfachheitshalber ist nur eine Queue genutzt, welche bidirektional für das Senden und Empfangen beider Endknoten zuständig ist.</w:t>
      </w:r>
      <w:r w:rsidR="0073715E">
        <w:t xml:space="preserve"> </w:t>
      </w:r>
      <w:r w:rsidR="00C42030">
        <w:t xml:space="preserve">Die Kommunikation ist synchron </w:t>
      </w:r>
      <w:r w:rsidR="00212409">
        <w:t>umgesetzt. Die jeweiligen ConsumerThreads auf Server und Client sind sta</w:t>
      </w:r>
      <w:r w:rsidR="000273F7">
        <w:t>teless sowie singlethreaded.</w:t>
      </w:r>
    </w:p>
    <w:p w14:paraId="28A6A0FB" w14:textId="060EC780" w:rsidR="007354B0" w:rsidRPr="00FB73F0" w:rsidRDefault="007354B0" w:rsidP="007354B0">
      <w:r w:rsidRPr="00FB73F0">
        <w:br w:type="page"/>
      </w:r>
    </w:p>
    <w:p w14:paraId="1B7A81D2" w14:textId="0FE55351" w:rsidR="007354B0" w:rsidRDefault="000E71A4" w:rsidP="007354B0">
      <w:pPr>
        <w:pStyle w:val="berschrift1"/>
        <w:numPr>
          <w:ilvl w:val="0"/>
          <w:numId w:val="6"/>
        </w:numPr>
      </w:pPr>
      <w:bookmarkStart w:id="92" w:name="_Toc452715013"/>
      <w:bookmarkEnd w:id="83"/>
      <w:r>
        <w:lastRenderedPageBreak/>
        <w:t>Persistenz</w:t>
      </w:r>
      <w:bookmarkEnd w:id="92"/>
    </w:p>
    <w:p w14:paraId="29FAA6FF" w14:textId="05958B5D" w:rsidR="000E71A4" w:rsidRDefault="000E71A4" w:rsidP="000E71A4">
      <w:pPr>
        <w:pStyle w:val="berschrift2"/>
      </w:pPr>
      <w:bookmarkStart w:id="93" w:name="_Toc452715014"/>
      <w:r>
        <w:t>Datenbankschema</w:t>
      </w:r>
      <w:bookmarkEnd w:id="93"/>
    </w:p>
    <w:p w14:paraId="10F5B30B" w14:textId="4708DF78" w:rsidR="00D32E9A" w:rsidRPr="00D32E9A" w:rsidRDefault="00D32E9A" w:rsidP="00D32E9A">
      <w:r>
        <w:t>Das Datenbankschema ist für beide Seiten, Client und Server, genau identisch gehalten.</w:t>
      </w:r>
      <w:r w:rsidR="00B061F3">
        <w:t xml:space="preserve"> </w:t>
      </w:r>
      <w:r w:rsidR="00C05F4D">
        <w:t>Da die neu angelegten Bundle immer auch lokal beim Ersteller gespeichert sind, gibt es keine grossen Transaktionen, welche speziell gesichert werden müssen.</w:t>
      </w:r>
    </w:p>
    <w:p w14:paraId="4E377F87" w14:textId="1BB3948D" w:rsidR="007354B0" w:rsidRPr="00FB73F0" w:rsidRDefault="006A23D4" w:rsidP="007354B0">
      <w:pPr>
        <w:rPr>
          <w:b/>
          <w:color w:val="548DD4" w:themeColor="text2" w:themeTint="99"/>
          <w:kern w:val="28"/>
          <w:sz w:val="32"/>
          <w:szCs w:val="32"/>
        </w:rPr>
      </w:pPr>
      <w:bookmarkStart w:id="94" w:name="_Toc94972247"/>
      <w:r>
        <w:rPr>
          <w:noProof/>
          <w:lang w:eastAsia="de-CH"/>
        </w:rPr>
        <w:pict w14:anchorId="513AFBE6">
          <v:shape id="_x0000_i1029" type="#_x0000_t75" style="width:453pt;height:275.25pt">
            <v:imagedata r:id="rId56" o:title="EER Diagram FlipAgain"/>
          </v:shape>
        </w:pict>
      </w:r>
      <w:r w:rsidR="007354B0" w:rsidRPr="00FB73F0">
        <w:br w:type="page"/>
      </w:r>
    </w:p>
    <w:p w14:paraId="42243556" w14:textId="77777777" w:rsidR="007354B0" w:rsidRPr="00FB73F0" w:rsidRDefault="007354B0" w:rsidP="007354B0">
      <w:pPr>
        <w:pStyle w:val="berschrift1"/>
        <w:numPr>
          <w:ilvl w:val="0"/>
          <w:numId w:val="6"/>
        </w:numPr>
      </w:pPr>
      <w:bookmarkStart w:id="95" w:name="_Toc309040448"/>
      <w:bookmarkStart w:id="96" w:name="_Toc452715015"/>
      <w:r w:rsidRPr="00FB73F0">
        <w:lastRenderedPageBreak/>
        <w:t>Grössen und Leistung</w:t>
      </w:r>
      <w:bookmarkEnd w:id="94"/>
      <w:bookmarkEnd w:id="95"/>
      <w:bookmarkEnd w:id="96"/>
    </w:p>
    <w:p w14:paraId="1ABCFC05" w14:textId="38F03A22" w:rsidR="0051533E" w:rsidRPr="00FB73F0" w:rsidRDefault="00C51465" w:rsidP="00D3123A">
      <w:r>
        <w:t>Unsere Software sollte Minimum gleich viel Clients verwalten können wie di</w:t>
      </w:r>
      <w:r w:rsidR="00663BA7">
        <w:t>e HSR</w:t>
      </w:r>
      <w:r>
        <w:t xml:space="preserve"> Studenten hat. </w:t>
      </w:r>
      <w:r w:rsidR="008B330C">
        <w:t>Einzige Limitierung ist unser Server, das heisst falls dieser an seine Grenzen gelangt</w:t>
      </w:r>
      <w:r w:rsidR="007F40EE">
        <w:t>,</w:t>
      </w:r>
      <w:r w:rsidR="008B330C">
        <w:t xml:space="preserve"> müsste er hochskaliert werden um den steigenden Bedürfnissen der User gerecht zu werden.</w:t>
      </w:r>
    </w:p>
    <w:sectPr w:rsidR="0051533E" w:rsidRPr="00FB73F0" w:rsidSect="00976D1C">
      <w:headerReference w:type="default" r:id="rId57"/>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BE869" w14:textId="77777777" w:rsidR="00F01EE8" w:rsidRDefault="00F01EE8" w:rsidP="00C35BC8">
      <w:r>
        <w:separator/>
      </w:r>
    </w:p>
  </w:endnote>
  <w:endnote w:type="continuationSeparator" w:id="0">
    <w:p w14:paraId="7F6D8723" w14:textId="77777777" w:rsidR="00F01EE8" w:rsidRDefault="00F01EE8"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C7088" w14:textId="7EA52049"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EF3B9E">
      <w:rPr>
        <w:color w:val="808080" w:themeColor="background1" w:themeShade="80"/>
      </w:rPr>
      <w:t>ProjektplanTemplate</w:t>
    </w:r>
    <w:r>
      <w:rPr>
        <w:color w:val="808080" w:themeColor="background1" w:themeShade="80"/>
      </w:rPr>
      <w:t>.3.0</w:t>
    </w:r>
    <w:r w:rsidRPr="00826A35">
      <w:rPr>
        <w:color w:val="808080" w:themeColor="background1" w:themeShade="80"/>
      </w:rPr>
      <w:t>.docx</w:t>
    </w:r>
    <w:r w:rsidR="00F01EE8">
      <w:rPr>
        <w:color w:val="808080" w:themeColor="background1" w:themeShade="80"/>
      </w:rPr>
      <w:fldChar w:fldCharType="end"/>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09288" w14:textId="0DE425C6"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DC5E1A">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r>
    <w:r>
      <w:rPr>
        <w:color w:val="808080" w:themeColor="background1" w:themeShade="80"/>
      </w:rPr>
      <w:tab/>
    </w:r>
    <w:r w:rsidRPr="00FD5087">
      <w:rPr>
        <w:color w:val="808080" w:themeColor="background1" w:themeShade="80"/>
      </w:rPr>
      <w:t>Version:</w:t>
    </w:r>
    <w:r>
      <w:rPr>
        <w:color w:val="808080" w:themeColor="background1" w:themeShade="80"/>
      </w:rPr>
      <w:t xml:space="preserve"> </w:t>
    </w:r>
    <w:r w:rsidR="004E4FA0">
      <w:rPr>
        <w:color w:val="808080" w:themeColor="background1" w:themeShade="80"/>
      </w:rPr>
      <w:t>3.0</w:t>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FEBCC" w14:textId="3271A548"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t>Version:</w:t>
    </w:r>
    <w:r>
      <w:rPr>
        <w:color w:val="808080" w:themeColor="background1" w:themeShade="80"/>
      </w:rPr>
      <w:t xml:space="preserve"> 3.0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B97FB" w14:textId="4D0820F3"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F04B" w14:textId="4FABB693"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t>Version:</w:t>
    </w:r>
    <w:r>
      <w:rPr>
        <w:color w:val="808080" w:themeColor="background1" w:themeShade="80"/>
      </w:rPr>
      <w:t xml:space="preserve"> 3.0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EC95F" w14:textId="1F7A9D4C"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B30904">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5BFA" w14:textId="1CE7F9F9"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B30904">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t>Version:</w:t>
    </w:r>
    <w:r>
      <w:rPr>
        <w:color w:val="808080" w:themeColor="background1" w:themeShade="80"/>
      </w:rPr>
      <w:t xml:space="preserve"> 3.0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7483D" w14:textId="3450112F"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B30904">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sidRPr="00FD5087">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CEAC9" w14:textId="440BB154"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B30904">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B397" w14:textId="700B9D92"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B30904">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Pr>
        <w:color w:val="808080" w:themeColor="background1" w:themeShade="80"/>
      </w:rPr>
      <w:tab/>
    </w:r>
    <w:r>
      <w:rPr>
        <w:color w:val="808080" w:themeColor="background1" w:themeShade="80"/>
      </w:rPr>
      <w:tab/>
    </w:r>
    <w:r w:rsidRPr="00FD5087">
      <w:rPr>
        <w:color w:val="808080" w:themeColor="background1" w:themeShade="80"/>
      </w:rPr>
      <w:t>Version:</w:t>
    </w:r>
    <w:r>
      <w:rPr>
        <w:color w:val="808080" w:themeColor="background1" w:themeShade="80"/>
      </w:rPr>
      <w:t xml:space="preserve"> 3.0</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FD5087">
      <w:rPr>
        <w:color w:val="808080" w:themeColor="background1" w:themeShade="80"/>
      </w:rPr>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42119" w14:textId="296C2548" w:rsidR="00DC5E1A" w:rsidRPr="00FD5087" w:rsidRDefault="00DC5E1A" w:rsidP="00EF3B9E">
    <w:pPr>
      <w:pStyle w:val="Fuzeile"/>
      <w:tabs>
        <w:tab w:val="clear" w:pos="4536"/>
        <w:tab w:val="center" w:pos="5387"/>
      </w:tabs>
      <w:rPr>
        <w:color w:val="808080" w:themeColor="background1" w:themeShade="80"/>
      </w:rPr>
    </w:pPr>
    <w:r w:rsidRPr="00FD5087">
      <w:rPr>
        <w:color w:val="808080" w:themeColor="background1" w:themeShade="80"/>
      </w:rPr>
      <w:t xml:space="preserve">Dokument: </w:t>
    </w:r>
    <w:r w:rsidR="00F01EE8">
      <w:fldChar w:fldCharType="begin"/>
    </w:r>
    <w:r w:rsidR="00F01EE8">
      <w:instrText xml:space="preserve"> FILENAME   \* MERGEFORMAT </w:instrText>
    </w:r>
    <w:r w:rsidR="00F01EE8">
      <w:fldChar w:fldCharType="separate"/>
    </w:r>
    <w:r w:rsidRPr="00DC5E1A">
      <w:rPr>
        <w:color w:val="808080" w:themeColor="background1" w:themeShade="80"/>
      </w:rPr>
      <w:t xml:space="preserve"> </w:t>
    </w:r>
    <w:r>
      <w:rPr>
        <w:color w:val="808080" w:themeColor="background1" w:themeShade="80"/>
      </w:rPr>
      <w:t>SoftwareArchitekturDokument.3.0.</w:t>
    </w:r>
    <w:r w:rsidRPr="00826A35">
      <w:rPr>
        <w:color w:val="808080" w:themeColor="background1" w:themeShade="80"/>
      </w:rPr>
      <w:t>docx</w:t>
    </w:r>
    <w:r w:rsidR="00F01EE8">
      <w:rPr>
        <w:color w:val="808080" w:themeColor="background1" w:themeShade="80"/>
      </w:rPr>
      <w:fldChar w:fldCharType="end"/>
    </w:r>
    <w:r w:rsidRPr="00FD5087">
      <w:rPr>
        <w:color w:val="808080" w:themeColor="background1" w:themeShade="80"/>
      </w:rPr>
      <w:tab/>
      <w:t>Version:</w:t>
    </w:r>
    <w:r>
      <w:rPr>
        <w:color w:val="808080" w:themeColor="background1" w:themeShade="80"/>
      </w:rPr>
      <w:t xml:space="preserve"> 3.0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6A23D4">
      <w:rPr>
        <w:noProof/>
        <w:color w:val="808080" w:themeColor="background1" w:themeShade="80"/>
      </w:rPr>
      <w:t>03.06.2016</w:t>
    </w:r>
    <w:r>
      <w:rPr>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14C00" w14:textId="77777777" w:rsidR="00F01EE8" w:rsidRDefault="00F01EE8" w:rsidP="00C35BC8">
      <w:r>
        <w:separator/>
      </w:r>
    </w:p>
  </w:footnote>
  <w:footnote w:type="continuationSeparator" w:id="0">
    <w:p w14:paraId="014889D0" w14:textId="77777777" w:rsidR="00F01EE8" w:rsidRDefault="00F01EE8" w:rsidP="00C35B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055"/>
      <w:gridCol w:w="5812"/>
      <w:gridCol w:w="1842"/>
    </w:tblGrid>
    <w:tr w:rsidR="00DC5E1A" w:rsidRPr="002E1CF7" w14:paraId="7F7A1730" w14:textId="77777777" w:rsidTr="00E44E4F">
      <w:trPr>
        <w:cantSplit/>
      </w:trPr>
      <w:tc>
        <w:tcPr>
          <w:tcW w:w="2055" w:type="dxa"/>
        </w:tcPr>
        <w:p w14:paraId="3FE75CA1" w14:textId="2D6E8139"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03603DA7" wp14:editId="407D2EFA">
                <wp:extent cx="292100" cy="292100"/>
                <wp:effectExtent l="0" t="0" r="0" b="0"/>
                <wp:docPr id="7" name="Grafik 7"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812" w:type="dxa"/>
        </w:tcPr>
        <w:p w14:paraId="29D968F4" w14:textId="0B650D9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149C11AA" w14:textId="6119E569"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842" w:type="dxa"/>
        </w:tcPr>
        <w:sdt>
          <w:sdtPr>
            <w:rPr>
              <w:color w:val="808080" w:themeColor="background1" w:themeShade="80"/>
              <w:lang w:val="de-DE"/>
            </w:rPr>
            <w:id w:val="1877740003"/>
            <w:docPartObj>
              <w:docPartGallery w:val="Page Numbers (Top of Page)"/>
              <w:docPartUnique/>
            </w:docPartObj>
          </w:sdtPr>
          <w:sdtEndPr/>
          <w:sdtContent>
            <w:p w14:paraId="425E6300" w14:textId="3E7E593B"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3A08D257" w14:textId="77777777" w:rsidR="00DC5E1A" w:rsidRPr="002E1CF7" w:rsidRDefault="00DC5E1A" w:rsidP="00F57F25">
          <w:pPr>
            <w:rPr>
              <w:color w:val="808080" w:themeColor="background1" w:themeShade="80"/>
            </w:rPr>
          </w:pPr>
        </w:p>
      </w:tc>
    </w:tr>
  </w:tbl>
  <w:p w14:paraId="09D88680" w14:textId="77777777" w:rsidR="00DC5E1A" w:rsidRDefault="00DC5E1A">
    <w:pPr>
      <w:pStyle w:val="Kopfzeil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7F0EBD80" w14:textId="77777777" w:rsidTr="002069E3">
      <w:trPr>
        <w:cantSplit/>
        <w:trHeight w:val="313"/>
      </w:trPr>
      <w:tc>
        <w:tcPr>
          <w:tcW w:w="1949" w:type="dxa"/>
        </w:tcPr>
        <w:p w14:paraId="5B2BBD5B"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63EA6495" wp14:editId="3221A3D6">
                <wp:extent cx="292100" cy="292100"/>
                <wp:effectExtent l="0" t="0" r="0" b="0"/>
                <wp:docPr id="83" name="Grafik 83"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380C2A2B"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45BA92DB"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380454909"/>
            <w:docPartObj>
              <w:docPartGallery w:val="Page Numbers (Top of Page)"/>
              <w:docPartUnique/>
            </w:docPartObj>
          </w:sdtPr>
          <w:sdtEndPr/>
          <w:sdtContent>
            <w:p w14:paraId="21A0B03B" w14:textId="5B9D4307"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28</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2C9584A7" w14:textId="77777777" w:rsidR="00DC5E1A" w:rsidRPr="002E1CF7" w:rsidRDefault="00DC5E1A" w:rsidP="00F57F25">
          <w:pPr>
            <w:rPr>
              <w:color w:val="808080" w:themeColor="background1" w:themeShade="80"/>
            </w:rPr>
          </w:pPr>
        </w:p>
      </w:tc>
    </w:tr>
  </w:tbl>
  <w:p w14:paraId="7388D899" w14:textId="77777777" w:rsidR="00DC5E1A" w:rsidRDefault="00DC5E1A">
    <w:pPr>
      <w:pStyle w:val="Kopfzeil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22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3012"/>
      <w:gridCol w:w="8519"/>
      <w:gridCol w:w="2698"/>
    </w:tblGrid>
    <w:tr w:rsidR="00DC5E1A" w:rsidRPr="002E1CF7" w14:paraId="7A9F800B" w14:textId="77777777" w:rsidTr="00A95E77">
      <w:trPr>
        <w:cantSplit/>
        <w:trHeight w:val="402"/>
      </w:trPr>
      <w:tc>
        <w:tcPr>
          <w:tcW w:w="3012" w:type="dxa"/>
        </w:tcPr>
        <w:p w14:paraId="44471D65"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25B1F9AC" wp14:editId="37C3FCD3">
                <wp:extent cx="292100" cy="292100"/>
                <wp:effectExtent l="0" t="0" r="0" b="0"/>
                <wp:docPr id="87" name="Grafik 87"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8519" w:type="dxa"/>
        </w:tcPr>
        <w:p w14:paraId="773F7259"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5812A52F"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2698" w:type="dxa"/>
        </w:tcPr>
        <w:sdt>
          <w:sdtPr>
            <w:rPr>
              <w:color w:val="808080" w:themeColor="background1" w:themeShade="80"/>
              <w:lang w:val="de-DE"/>
            </w:rPr>
            <w:id w:val="-2059930728"/>
            <w:docPartObj>
              <w:docPartGallery w:val="Page Numbers (Top of Page)"/>
              <w:docPartUnique/>
            </w:docPartObj>
          </w:sdtPr>
          <w:sdtEndPr/>
          <w:sdtContent>
            <w:p w14:paraId="5E57E8CB" w14:textId="3040928D"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29</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6D8AA316" w14:textId="77777777" w:rsidR="00DC5E1A" w:rsidRPr="002E1CF7" w:rsidRDefault="00DC5E1A" w:rsidP="00F57F25">
          <w:pPr>
            <w:rPr>
              <w:color w:val="808080" w:themeColor="background1" w:themeShade="80"/>
            </w:rPr>
          </w:pPr>
        </w:p>
      </w:tc>
    </w:tr>
  </w:tbl>
  <w:p w14:paraId="54002C57" w14:textId="77777777" w:rsidR="00DC5E1A" w:rsidRDefault="00DC5E1A">
    <w:pPr>
      <w:pStyle w:val="Kopfzeil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786C369B" w14:textId="77777777" w:rsidTr="002069E3">
      <w:trPr>
        <w:cantSplit/>
        <w:trHeight w:val="313"/>
      </w:trPr>
      <w:tc>
        <w:tcPr>
          <w:tcW w:w="1949" w:type="dxa"/>
        </w:tcPr>
        <w:p w14:paraId="48F44ADD"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11EDD472" wp14:editId="6BFBE47D">
                <wp:extent cx="292100" cy="292100"/>
                <wp:effectExtent l="0" t="0" r="0" b="0"/>
                <wp:docPr id="88" name="Grafik 88"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5EE8D9AC"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25F39013"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1416474002"/>
            <w:docPartObj>
              <w:docPartGallery w:val="Page Numbers (Top of Page)"/>
              <w:docPartUnique/>
            </w:docPartObj>
          </w:sdtPr>
          <w:sdtEndPr/>
          <w:sdtContent>
            <w:p w14:paraId="0BEAF4A9" w14:textId="49DFAFF4"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4FB89D02" w14:textId="77777777" w:rsidR="00DC5E1A" w:rsidRPr="002E1CF7" w:rsidRDefault="00DC5E1A" w:rsidP="00F57F25">
          <w:pPr>
            <w:rPr>
              <w:color w:val="808080" w:themeColor="background1" w:themeShade="80"/>
            </w:rPr>
          </w:pPr>
        </w:p>
      </w:tc>
    </w:tr>
  </w:tbl>
  <w:p w14:paraId="6A77D330" w14:textId="77777777" w:rsidR="00DC5E1A" w:rsidRDefault="00DC5E1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2066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4402"/>
      <w:gridCol w:w="12314"/>
      <w:gridCol w:w="3953"/>
    </w:tblGrid>
    <w:tr w:rsidR="00DC5E1A" w:rsidRPr="002E1CF7" w14:paraId="268B71F4" w14:textId="77777777" w:rsidTr="00ED7166">
      <w:trPr>
        <w:cantSplit/>
        <w:trHeight w:val="521"/>
      </w:trPr>
      <w:tc>
        <w:tcPr>
          <w:tcW w:w="4402" w:type="dxa"/>
        </w:tcPr>
        <w:p w14:paraId="5228648A"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55A667A4" wp14:editId="6BE2DFD5">
                <wp:extent cx="292100" cy="292100"/>
                <wp:effectExtent l="0" t="0" r="0" b="0"/>
                <wp:docPr id="72" name="Grafik 72"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12314" w:type="dxa"/>
        </w:tcPr>
        <w:p w14:paraId="72A5E5B6"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616A6051"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3953" w:type="dxa"/>
        </w:tcPr>
        <w:sdt>
          <w:sdtPr>
            <w:rPr>
              <w:color w:val="808080" w:themeColor="background1" w:themeShade="80"/>
              <w:lang w:val="de-DE"/>
            </w:rPr>
            <w:id w:val="-2108026127"/>
            <w:docPartObj>
              <w:docPartGallery w:val="Page Numbers (Top of Page)"/>
              <w:docPartUnique/>
            </w:docPartObj>
          </w:sdtPr>
          <w:sdtEndPr/>
          <w:sdtContent>
            <w:p w14:paraId="48FDDE2A" w14:textId="611DED98"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19</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4E40C9D3" w14:textId="77777777" w:rsidR="00DC5E1A" w:rsidRPr="002E1CF7" w:rsidRDefault="00DC5E1A" w:rsidP="00F57F25">
          <w:pPr>
            <w:rPr>
              <w:color w:val="808080" w:themeColor="background1" w:themeShade="80"/>
            </w:rPr>
          </w:pPr>
        </w:p>
      </w:tc>
    </w:tr>
  </w:tbl>
  <w:p w14:paraId="4E9F705C" w14:textId="77777777" w:rsidR="00DC5E1A" w:rsidRDefault="00DC5E1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1E170A2B" w14:textId="77777777" w:rsidTr="002069E3">
      <w:trPr>
        <w:cantSplit/>
        <w:trHeight w:val="313"/>
      </w:trPr>
      <w:tc>
        <w:tcPr>
          <w:tcW w:w="1949" w:type="dxa"/>
        </w:tcPr>
        <w:p w14:paraId="33D61F1B"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6506AD32" wp14:editId="4C2F3D4A">
                <wp:extent cx="292100" cy="292100"/>
                <wp:effectExtent l="0" t="0" r="0" b="0"/>
                <wp:docPr id="10" name="Grafik 10"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38741385"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581D9E72"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766200335"/>
            <w:docPartObj>
              <w:docPartGallery w:val="Page Numbers (Top of Page)"/>
              <w:docPartUnique/>
            </w:docPartObj>
          </w:sdtPr>
          <w:sdtEndPr/>
          <w:sdtContent>
            <w:p w14:paraId="0354600C" w14:textId="4FEA2EA8"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20</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56F55DA9" w14:textId="77777777" w:rsidR="00DC5E1A" w:rsidRPr="002E1CF7" w:rsidRDefault="00DC5E1A" w:rsidP="00F57F25">
          <w:pPr>
            <w:rPr>
              <w:color w:val="808080" w:themeColor="background1" w:themeShade="80"/>
            </w:rPr>
          </w:pPr>
        </w:p>
      </w:tc>
    </w:tr>
  </w:tbl>
  <w:p w14:paraId="74EDE211" w14:textId="77777777" w:rsidR="00DC5E1A" w:rsidRDefault="00DC5E1A">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210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4446"/>
      <w:gridCol w:w="12578"/>
      <w:gridCol w:w="3983"/>
    </w:tblGrid>
    <w:tr w:rsidR="00DC5E1A" w:rsidRPr="002E1CF7" w14:paraId="5782AAF6" w14:textId="77777777" w:rsidTr="003033A5">
      <w:trPr>
        <w:cantSplit/>
        <w:trHeight w:val="125"/>
      </w:trPr>
      <w:tc>
        <w:tcPr>
          <w:tcW w:w="4446" w:type="dxa"/>
        </w:tcPr>
        <w:p w14:paraId="277FD4BB"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61678C6A" wp14:editId="5C82A8C1">
                <wp:extent cx="292100" cy="292100"/>
                <wp:effectExtent l="0" t="0" r="0" b="0"/>
                <wp:docPr id="11" name="Grafik 11"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12578" w:type="dxa"/>
        </w:tcPr>
        <w:p w14:paraId="6E10C067"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13B231A5"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3983" w:type="dxa"/>
        </w:tcPr>
        <w:sdt>
          <w:sdtPr>
            <w:rPr>
              <w:color w:val="808080" w:themeColor="background1" w:themeShade="80"/>
              <w:lang w:val="de-DE"/>
            </w:rPr>
            <w:id w:val="501561468"/>
            <w:docPartObj>
              <w:docPartGallery w:val="Page Numbers (Top of Page)"/>
              <w:docPartUnique/>
            </w:docPartObj>
          </w:sdtPr>
          <w:sdtEndPr/>
          <w:sdtContent>
            <w:p w14:paraId="36275518" w14:textId="215D3FEF"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21</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1DF83E81" w14:textId="77777777" w:rsidR="00DC5E1A" w:rsidRPr="002E1CF7" w:rsidRDefault="00DC5E1A" w:rsidP="00F57F25">
          <w:pPr>
            <w:rPr>
              <w:color w:val="808080" w:themeColor="background1" w:themeShade="80"/>
            </w:rPr>
          </w:pPr>
        </w:p>
      </w:tc>
    </w:tr>
  </w:tbl>
  <w:p w14:paraId="4AE57FE0" w14:textId="77777777" w:rsidR="00DC5E1A" w:rsidRDefault="00DC5E1A">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3413AFD0" w14:textId="77777777" w:rsidTr="002069E3">
      <w:trPr>
        <w:cantSplit/>
        <w:trHeight w:val="313"/>
      </w:trPr>
      <w:tc>
        <w:tcPr>
          <w:tcW w:w="1949" w:type="dxa"/>
        </w:tcPr>
        <w:p w14:paraId="2BC70475"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7F31DC94" wp14:editId="36E815C6">
                <wp:extent cx="292100" cy="292100"/>
                <wp:effectExtent l="0" t="0" r="0" b="0"/>
                <wp:docPr id="75" name="Grafik 75"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0D02C99C"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3EFD15A0"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1122534659"/>
            <w:docPartObj>
              <w:docPartGallery w:val="Page Numbers (Top of Page)"/>
              <w:docPartUnique/>
            </w:docPartObj>
          </w:sdtPr>
          <w:sdtEndPr/>
          <w:sdtContent>
            <w:p w14:paraId="0E337E8F" w14:textId="249E6FAA"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22</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688AE8D9" w14:textId="77777777" w:rsidR="00DC5E1A" w:rsidRPr="002E1CF7" w:rsidRDefault="00DC5E1A" w:rsidP="00F57F25">
          <w:pPr>
            <w:rPr>
              <w:color w:val="808080" w:themeColor="background1" w:themeShade="80"/>
            </w:rPr>
          </w:pPr>
        </w:p>
      </w:tc>
    </w:tr>
  </w:tbl>
  <w:p w14:paraId="724C9660" w14:textId="77777777" w:rsidR="00DC5E1A" w:rsidRDefault="00DC5E1A">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21254"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4499"/>
      <w:gridCol w:w="12725"/>
      <w:gridCol w:w="4030"/>
    </w:tblGrid>
    <w:tr w:rsidR="00DC5E1A" w:rsidRPr="002E1CF7" w14:paraId="107B7C7F" w14:textId="77777777" w:rsidTr="001E1645">
      <w:trPr>
        <w:cantSplit/>
        <w:trHeight w:val="331"/>
      </w:trPr>
      <w:tc>
        <w:tcPr>
          <w:tcW w:w="4499" w:type="dxa"/>
        </w:tcPr>
        <w:p w14:paraId="22052600"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49F38EF5" wp14:editId="1FC033BC">
                <wp:extent cx="292100" cy="292100"/>
                <wp:effectExtent l="0" t="0" r="0" b="0"/>
                <wp:docPr id="76" name="Grafik 76"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12725" w:type="dxa"/>
        </w:tcPr>
        <w:p w14:paraId="3A8FA165"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332F7FE7"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4030" w:type="dxa"/>
        </w:tcPr>
        <w:sdt>
          <w:sdtPr>
            <w:rPr>
              <w:color w:val="808080" w:themeColor="background1" w:themeShade="80"/>
              <w:lang w:val="de-DE"/>
            </w:rPr>
            <w:id w:val="-1939052571"/>
            <w:docPartObj>
              <w:docPartGallery w:val="Page Numbers (Top of Page)"/>
              <w:docPartUnique/>
            </w:docPartObj>
          </w:sdtPr>
          <w:sdtEndPr/>
          <w:sdtContent>
            <w:p w14:paraId="404A7D16" w14:textId="31E3F258"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23</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04AD895E" w14:textId="77777777" w:rsidR="00DC5E1A" w:rsidRPr="002E1CF7" w:rsidRDefault="00DC5E1A" w:rsidP="00F57F25">
          <w:pPr>
            <w:rPr>
              <w:color w:val="808080" w:themeColor="background1" w:themeShade="80"/>
            </w:rPr>
          </w:pPr>
        </w:p>
      </w:tc>
    </w:tr>
  </w:tbl>
  <w:p w14:paraId="6C63C117" w14:textId="77777777" w:rsidR="00DC5E1A" w:rsidRDefault="00DC5E1A">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68A03C5D" w14:textId="77777777" w:rsidTr="002069E3">
      <w:trPr>
        <w:cantSplit/>
        <w:trHeight w:val="313"/>
      </w:trPr>
      <w:tc>
        <w:tcPr>
          <w:tcW w:w="1949" w:type="dxa"/>
        </w:tcPr>
        <w:p w14:paraId="2C556B77"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292C261D" wp14:editId="1DBEEDA5">
                <wp:extent cx="292100" cy="292100"/>
                <wp:effectExtent l="0" t="0" r="0" b="0"/>
                <wp:docPr id="17" name="Grafik 17"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64089184"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37C35443"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738632428"/>
            <w:docPartObj>
              <w:docPartGallery w:val="Page Numbers (Top of Page)"/>
              <w:docPartUnique/>
            </w:docPartObj>
          </w:sdtPr>
          <w:sdtEndPr/>
          <w:sdtContent>
            <w:p w14:paraId="5B8469FA" w14:textId="7EBCB79E"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24</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01E27B48" w14:textId="77777777" w:rsidR="00DC5E1A" w:rsidRPr="002E1CF7" w:rsidRDefault="00DC5E1A" w:rsidP="00F57F25">
          <w:pPr>
            <w:rPr>
              <w:color w:val="808080" w:themeColor="background1" w:themeShade="80"/>
            </w:rPr>
          </w:pPr>
        </w:p>
      </w:tc>
    </w:tr>
  </w:tbl>
  <w:p w14:paraId="6638B95E" w14:textId="77777777" w:rsidR="00DC5E1A" w:rsidRDefault="00DC5E1A">
    <w:pPr>
      <w:pStyle w:val="Kopfzeil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07"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1949"/>
      <w:gridCol w:w="5512"/>
      <w:gridCol w:w="1746"/>
    </w:tblGrid>
    <w:tr w:rsidR="00DC5E1A" w:rsidRPr="002E1CF7" w14:paraId="0B411278" w14:textId="77777777" w:rsidTr="002069E3">
      <w:trPr>
        <w:cantSplit/>
        <w:trHeight w:val="313"/>
      </w:trPr>
      <w:tc>
        <w:tcPr>
          <w:tcW w:w="1949" w:type="dxa"/>
        </w:tcPr>
        <w:p w14:paraId="46CB31E1"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5478B7B7" wp14:editId="362CC7B0">
                <wp:extent cx="292100" cy="292100"/>
                <wp:effectExtent l="0" t="0" r="0" b="0"/>
                <wp:docPr id="22" name="Grafik 22"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5512" w:type="dxa"/>
        </w:tcPr>
        <w:p w14:paraId="7C456BFC"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0E4CAE4B"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1746" w:type="dxa"/>
        </w:tcPr>
        <w:sdt>
          <w:sdtPr>
            <w:rPr>
              <w:color w:val="808080" w:themeColor="background1" w:themeShade="80"/>
              <w:lang w:val="de-DE"/>
            </w:rPr>
            <w:id w:val="947980062"/>
            <w:docPartObj>
              <w:docPartGallery w:val="Page Numbers (Top of Page)"/>
              <w:docPartUnique/>
            </w:docPartObj>
          </w:sdtPr>
          <w:sdtEndPr/>
          <w:sdtContent>
            <w:p w14:paraId="2EC71D95" w14:textId="014CD409"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25</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27C6A8A9" w14:textId="77777777" w:rsidR="00DC5E1A" w:rsidRPr="002E1CF7" w:rsidRDefault="00DC5E1A" w:rsidP="00F57F25">
          <w:pPr>
            <w:rPr>
              <w:color w:val="808080" w:themeColor="background1" w:themeShade="80"/>
            </w:rPr>
          </w:pPr>
        </w:p>
      </w:tc>
    </w:tr>
  </w:tbl>
  <w:p w14:paraId="5A6E4C7A" w14:textId="77777777" w:rsidR="00DC5E1A" w:rsidRDefault="00DC5E1A">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258"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3018"/>
      <w:gridCol w:w="8536"/>
      <w:gridCol w:w="2704"/>
    </w:tblGrid>
    <w:tr w:rsidR="00DC5E1A" w:rsidRPr="002E1CF7" w14:paraId="6EAC3081" w14:textId="77777777" w:rsidTr="00A95E77">
      <w:trPr>
        <w:cantSplit/>
        <w:trHeight w:val="313"/>
      </w:trPr>
      <w:tc>
        <w:tcPr>
          <w:tcW w:w="3018" w:type="dxa"/>
        </w:tcPr>
        <w:p w14:paraId="7F385528" w14:textId="77777777" w:rsidR="00DC5E1A" w:rsidRPr="002E1CF7" w:rsidRDefault="00DC5E1A" w:rsidP="007354B0">
          <w:pPr>
            <w:jc w:val="center"/>
            <w:rPr>
              <w:color w:val="808080" w:themeColor="background1" w:themeShade="80"/>
              <w:sz w:val="52"/>
            </w:rPr>
          </w:pPr>
          <w:r>
            <w:rPr>
              <w:noProof/>
              <w:lang w:val="en-GB" w:eastAsia="en-GB"/>
            </w:rPr>
            <w:drawing>
              <wp:inline distT="0" distB="0" distL="0" distR="0" wp14:anchorId="17362D1D" wp14:editId="146D7E90">
                <wp:extent cx="292100" cy="292100"/>
                <wp:effectExtent l="0" t="0" r="0" b="0"/>
                <wp:docPr id="82" name="Grafik 82" descr="C:\Users\Philipp\AppData\Local\Microsoft\Windows\INetCache\Content.Word\Log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AppData\Local\Microsoft\Windows\INetCache\Content.Word\Logo1.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8536" w:type="dxa"/>
        </w:tcPr>
        <w:p w14:paraId="2F27DF23" w14:textId="77777777" w:rsidR="00DC5E1A" w:rsidRPr="002E1CF7" w:rsidRDefault="00DC5E1A" w:rsidP="00F57F25">
          <w:pPr>
            <w:rPr>
              <w:color w:val="808080" w:themeColor="background1" w:themeShade="80"/>
              <w:lang w:val="en-US"/>
            </w:rPr>
          </w:pPr>
          <w:r>
            <w:rPr>
              <w:color w:val="808080" w:themeColor="background1" w:themeShade="80"/>
              <w:lang w:val="en-US"/>
            </w:rPr>
            <w:t>Engineering Projekt FS2016</w:t>
          </w:r>
        </w:p>
        <w:p w14:paraId="27A80214" w14:textId="77777777" w:rsidR="00DC5E1A" w:rsidRPr="002E1CF7" w:rsidRDefault="00DC5E1A" w:rsidP="007354B0">
          <w:pPr>
            <w:rPr>
              <w:b/>
              <w:color w:val="808080" w:themeColor="background1" w:themeShade="80"/>
              <w:lang w:val="en-US"/>
            </w:rPr>
          </w:pPr>
          <w:r w:rsidRPr="00C47FB3">
            <w:rPr>
              <w:color w:val="808080" w:themeColor="background1" w:themeShade="80"/>
              <w:lang w:val="en-US"/>
            </w:rPr>
            <w:t>Projekt</w:t>
          </w:r>
          <w:r w:rsidRPr="002E1CF7">
            <w:rPr>
              <w:color w:val="808080" w:themeColor="background1" w:themeShade="80"/>
              <w:lang w:val="en-US"/>
            </w:rPr>
            <w:t xml:space="preserve">: </w:t>
          </w:r>
          <w:r>
            <w:rPr>
              <w:color w:val="808080" w:themeColor="background1" w:themeShade="80"/>
              <w:lang w:val="en-US"/>
            </w:rPr>
            <w:t>FlipAgain</w:t>
          </w:r>
        </w:p>
      </w:tc>
      <w:tc>
        <w:tcPr>
          <w:tcW w:w="2704" w:type="dxa"/>
        </w:tcPr>
        <w:sdt>
          <w:sdtPr>
            <w:rPr>
              <w:color w:val="808080" w:themeColor="background1" w:themeShade="80"/>
              <w:lang w:val="de-DE"/>
            </w:rPr>
            <w:id w:val="1220706145"/>
            <w:docPartObj>
              <w:docPartGallery w:val="Page Numbers (Top of Page)"/>
              <w:docPartUnique/>
            </w:docPartObj>
          </w:sdtPr>
          <w:sdtEndPr/>
          <w:sdtContent>
            <w:p w14:paraId="7364943A" w14:textId="5652E9CB" w:rsidR="00DC5E1A" w:rsidRPr="002E1CF7" w:rsidRDefault="00DC5E1A">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6A23D4">
                <w:rPr>
                  <w:noProof/>
                  <w:color w:val="808080" w:themeColor="background1" w:themeShade="80"/>
                  <w:lang w:val="de-DE"/>
                </w:rPr>
                <w:t>26</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6A23D4">
                <w:rPr>
                  <w:noProof/>
                  <w:color w:val="808080" w:themeColor="background1" w:themeShade="80"/>
                  <w:lang w:val="de-DE"/>
                </w:rPr>
                <w:t>36</w:t>
              </w:r>
              <w:r w:rsidRPr="002E1CF7">
                <w:rPr>
                  <w:color w:val="808080" w:themeColor="background1" w:themeShade="80"/>
                  <w:lang w:val="de-DE"/>
                </w:rPr>
                <w:fldChar w:fldCharType="end"/>
              </w:r>
            </w:p>
          </w:sdtContent>
        </w:sdt>
        <w:p w14:paraId="7497628A" w14:textId="77777777" w:rsidR="00DC5E1A" w:rsidRPr="002E1CF7" w:rsidRDefault="00DC5E1A" w:rsidP="00F57F25">
          <w:pPr>
            <w:rPr>
              <w:color w:val="808080" w:themeColor="background1" w:themeShade="80"/>
            </w:rPr>
          </w:pPr>
        </w:p>
      </w:tc>
    </w:tr>
  </w:tbl>
  <w:p w14:paraId="5ECDC61D" w14:textId="77777777" w:rsidR="00DC5E1A" w:rsidRDefault="00DC5E1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F4DF3"/>
    <w:multiLevelType w:val="hybridMultilevel"/>
    <w:tmpl w:val="9FEA5A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C12786C"/>
    <w:multiLevelType w:val="hybridMultilevel"/>
    <w:tmpl w:val="2A52F1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5" w15:restartNumberingAfterBreak="0">
    <w:nsid w:val="360466FC"/>
    <w:multiLevelType w:val="hybridMultilevel"/>
    <w:tmpl w:val="7AC8E52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60F1A6D"/>
    <w:multiLevelType w:val="hybridMultilevel"/>
    <w:tmpl w:val="A164EC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F155456"/>
    <w:multiLevelType w:val="multilevel"/>
    <w:tmpl w:val="1388AAAA"/>
    <w:lvl w:ilvl="0">
      <w:start w:val="1"/>
      <w:numFmt w:val="decimal"/>
      <w:pStyle w:val="berschrift1"/>
      <w:suff w:val="space"/>
      <w:lvlText w:val="%1. "/>
      <w:lvlJc w:val="left"/>
      <w:pPr>
        <w:ind w:left="0" w:firstLine="0"/>
      </w:pPr>
      <w:rPr>
        <w:rFonts w:hint="default"/>
      </w:rPr>
    </w:lvl>
    <w:lvl w:ilvl="1">
      <w:start w:val="1"/>
      <w:numFmt w:val="decimal"/>
      <w:pStyle w:val="berschrift2"/>
      <w:suff w:val="space"/>
      <w:lvlText w:val="%1.%2 "/>
      <w:lvlJc w:val="left"/>
      <w:pPr>
        <w:ind w:left="2552" w:firstLine="0"/>
      </w:pPr>
      <w:rPr>
        <w:rFonts w:hint="default"/>
      </w:rPr>
    </w:lvl>
    <w:lvl w:ilvl="2">
      <w:start w:val="1"/>
      <w:numFmt w:val="decimal"/>
      <w:pStyle w:val="berschrift3"/>
      <w:suff w:val="space"/>
      <w:lvlText w:val="%1.%2.%3 "/>
      <w:lvlJc w:val="left"/>
      <w:pPr>
        <w:ind w:left="283" w:firstLine="0"/>
      </w:pPr>
      <w:rPr>
        <w:rFonts w:hint="default"/>
      </w:rPr>
    </w:lvl>
    <w:lvl w:ilvl="3">
      <w:start w:val="1"/>
      <w:numFmt w:val="decimal"/>
      <w:pStyle w:val="berschrift4"/>
      <w:suff w:val="space"/>
      <w:lvlText w:val="%1.%2.%3.%4 "/>
      <w:lvlJc w:val="left"/>
      <w:pPr>
        <w:ind w:left="0" w:firstLine="0"/>
      </w:pPr>
      <w:rPr>
        <w:rFonts w:hint="default"/>
      </w:rPr>
    </w:lvl>
    <w:lvl w:ilvl="4">
      <w:start w:val="1"/>
      <w:numFmt w:val="decimal"/>
      <w:pStyle w:val="berschrift5"/>
      <w:suff w:val="space"/>
      <w:lvlText w:val="%1.%2.%3.%4.%5 "/>
      <w:lvlJc w:val="left"/>
      <w:pPr>
        <w:ind w:left="0" w:firstLine="0"/>
      </w:pPr>
      <w:rPr>
        <w:rFonts w:hint="default"/>
      </w:rPr>
    </w:lvl>
    <w:lvl w:ilvl="5">
      <w:start w:val="1"/>
      <w:numFmt w:val="decimal"/>
      <w:pStyle w:val="berschrift6"/>
      <w:suff w:val="space"/>
      <w:lvlText w:val="%1.%2.%3.%4.%5.%6 "/>
      <w:lvlJc w:val="left"/>
      <w:pPr>
        <w:ind w:left="0" w:firstLine="0"/>
      </w:pPr>
      <w:rPr>
        <w:rFonts w:hint="default"/>
      </w:rPr>
    </w:lvl>
    <w:lvl w:ilvl="6">
      <w:start w:val="1"/>
      <w:numFmt w:val="upperLetter"/>
      <w:pStyle w:val="berschrift7"/>
      <w:suff w:val="space"/>
      <w:lvlText w:val="Anhang %7: "/>
      <w:lvlJc w:val="left"/>
      <w:pPr>
        <w:ind w:left="0" w:firstLine="0"/>
      </w:pPr>
      <w:rPr>
        <w:rFonts w:hint="default"/>
      </w:rPr>
    </w:lvl>
    <w:lvl w:ilvl="7">
      <w:start w:val="1"/>
      <w:numFmt w:val="decimal"/>
      <w:pStyle w:val="berschrift8"/>
      <w:suff w:val="space"/>
      <w:lvlText w:val="%7.%8 "/>
      <w:lvlJc w:val="left"/>
      <w:pPr>
        <w:ind w:left="0" w:firstLine="0"/>
      </w:pPr>
      <w:rPr>
        <w:rFonts w:hint="default"/>
      </w:rPr>
    </w:lvl>
    <w:lvl w:ilvl="8">
      <w:start w:val="1"/>
      <w:numFmt w:val="decimal"/>
      <w:pStyle w:val="berschrift9"/>
      <w:suff w:val="space"/>
      <w:lvlText w:val="%7.%8.%9 "/>
      <w:lvlJc w:val="left"/>
      <w:pPr>
        <w:ind w:left="0" w:firstLine="0"/>
      </w:pPr>
      <w:rPr>
        <w:rFonts w:hint="default"/>
      </w:rPr>
    </w:lvl>
  </w:abstractNum>
  <w:abstractNum w:abstractNumId="8" w15:restartNumberingAfterBreak="0">
    <w:nsid w:val="5E6168F7"/>
    <w:multiLevelType w:val="hybridMultilevel"/>
    <w:tmpl w:val="B9F69926"/>
    <w:lvl w:ilvl="0" w:tplc="BC2EB084">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1664973"/>
    <w:multiLevelType w:val="hybridMultilevel"/>
    <w:tmpl w:val="D8DC0F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CE56ADF"/>
    <w:multiLevelType w:val="hybridMultilevel"/>
    <w:tmpl w:val="991C2CA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6F5F70B6"/>
    <w:multiLevelType w:val="hybridMultilevel"/>
    <w:tmpl w:val="F8D82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6F6F5124"/>
    <w:multiLevelType w:val="hybridMultilevel"/>
    <w:tmpl w:val="90A23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B8E540C"/>
    <w:multiLevelType w:val="hybridMultilevel"/>
    <w:tmpl w:val="EEACDA9A"/>
    <w:lvl w:ilvl="0" w:tplc="EEDAB782">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D9763A9"/>
    <w:multiLevelType w:val="hybridMultilevel"/>
    <w:tmpl w:val="2098BD06"/>
    <w:lvl w:ilvl="0" w:tplc="D534AD70">
      <w:numFmt w:val="bullet"/>
      <w:lvlText w:val="-"/>
      <w:lvlJc w:val="left"/>
      <w:pPr>
        <w:ind w:left="720" w:hanging="360"/>
      </w:pPr>
      <w:rPr>
        <w:rFonts w:ascii="Calibri" w:eastAsia="Times New Roman" w:hAnsi="Calibri"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E705C45"/>
    <w:multiLevelType w:val="hybridMultilevel"/>
    <w:tmpl w:val="AD680E4C"/>
    <w:lvl w:ilvl="0" w:tplc="B870582E">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4"/>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4"/>
  </w:num>
  <w:num w:numId="28">
    <w:abstractNumId w:val="8"/>
  </w:num>
  <w:num w:numId="29">
    <w:abstractNumId w:val="11"/>
  </w:num>
  <w:num w:numId="30">
    <w:abstractNumId w:val="9"/>
  </w:num>
  <w:num w:numId="31">
    <w:abstractNumId w:val="0"/>
  </w:num>
  <w:num w:numId="32">
    <w:abstractNumId w:val="5"/>
  </w:num>
  <w:num w:numId="33">
    <w:abstractNumId w:val="13"/>
  </w:num>
  <w:num w:numId="34">
    <w:abstractNumId w:val="6"/>
  </w:num>
  <w:num w:numId="35">
    <w:abstractNumId w:val="12"/>
  </w:num>
  <w:num w:numId="36">
    <w:abstractNumId w:val="15"/>
  </w:num>
  <w:num w:numId="37">
    <w:abstractNumId w:val="10"/>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03"/>
    <w:rsid w:val="00013D62"/>
    <w:rsid w:val="00014740"/>
    <w:rsid w:val="00015C99"/>
    <w:rsid w:val="00016FF9"/>
    <w:rsid w:val="00025DAE"/>
    <w:rsid w:val="000273F7"/>
    <w:rsid w:val="00032458"/>
    <w:rsid w:val="00032604"/>
    <w:rsid w:val="00033B03"/>
    <w:rsid w:val="000369E5"/>
    <w:rsid w:val="000420A9"/>
    <w:rsid w:val="00050039"/>
    <w:rsid w:val="000526FF"/>
    <w:rsid w:val="00083D49"/>
    <w:rsid w:val="000871C9"/>
    <w:rsid w:val="00092317"/>
    <w:rsid w:val="000A3DB9"/>
    <w:rsid w:val="000A7226"/>
    <w:rsid w:val="000E71A4"/>
    <w:rsid w:val="00104E33"/>
    <w:rsid w:val="0010554F"/>
    <w:rsid w:val="00107021"/>
    <w:rsid w:val="00110FEA"/>
    <w:rsid w:val="00122C3F"/>
    <w:rsid w:val="00126201"/>
    <w:rsid w:val="00132973"/>
    <w:rsid w:val="00133149"/>
    <w:rsid w:val="0014141F"/>
    <w:rsid w:val="00145541"/>
    <w:rsid w:val="00151020"/>
    <w:rsid w:val="00162710"/>
    <w:rsid w:val="00181CD3"/>
    <w:rsid w:val="00184215"/>
    <w:rsid w:val="00196B7B"/>
    <w:rsid w:val="00197253"/>
    <w:rsid w:val="001B11EA"/>
    <w:rsid w:val="001B5DD4"/>
    <w:rsid w:val="001B6483"/>
    <w:rsid w:val="001C01B3"/>
    <w:rsid w:val="001D15CD"/>
    <w:rsid w:val="001D3630"/>
    <w:rsid w:val="001E1645"/>
    <w:rsid w:val="001E2919"/>
    <w:rsid w:val="001E5678"/>
    <w:rsid w:val="001F692F"/>
    <w:rsid w:val="002069E3"/>
    <w:rsid w:val="00207880"/>
    <w:rsid w:val="00212409"/>
    <w:rsid w:val="00242BF3"/>
    <w:rsid w:val="00242ECC"/>
    <w:rsid w:val="00243F92"/>
    <w:rsid w:val="002546B2"/>
    <w:rsid w:val="00255DBD"/>
    <w:rsid w:val="00257B62"/>
    <w:rsid w:val="00260637"/>
    <w:rsid w:val="0026789E"/>
    <w:rsid w:val="00272A7A"/>
    <w:rsid w:val="00276899"/>
    <w:rsid w:val="0028556E"/>
    <w:rsid w:val="002944CD"/>
    <w:rsid w:val="002A4AFC"/>
    <w:rsid w:val="002A5BAA"/>
    <w:rsid w:val="002B374F"/>
    <w:rsid w:val="002C064F"/>
    <w:rsid w:val="002C2EC3"/>
    <w:rsid w:val="002C4519"/>
    <w:rsid w:val="002C48B5"/>
    <w:rsid w:val="002C59BE"/>
    <w:rsid w:val="002C7441"/>
    <w:rsid w:val="002D49B2"/>
    <w:rsid w:val="002D7E51"/>
    <w:rsid w:val="002E1CF7"/>
    <w:rsid w:val="0030228A"/>
    <w:rsid w:val="003033A5"/>
    <w:rsid w:val="00311BDF"/>
    <w:rsid w:val="00311C10"/>
    <w:rsid w:val="00312A5A"/>
    <w:rsid w:val="00315329"/>
    <w:rsid w:val="0031621F"/>
    <w:rsid w:val="00322C7F"/>
    <w:rsid w:val="0035188F"/>
    <w:rsid w:val="003570CE"/>
    <w:rsid w:val="003636C8"/>
    <w:rsid w:val="00371561"/>
    <w:rsid w:val="0038461E"/>
    <w:rsid w:val="00386267"/>
    <w:rsid w:val="00387D7C"/>
    <w:rsid w:val="00391541"/>
    <w:rsid w:val="003A1155"/>
    <w:rsid w:val="003D3EBE"/>
    <w:rsid w:val="003E3E0A"/>
    <w:rsid w:val="003F2136"/>
    <w:rsid w:val="003F3314"/>
    <w:rsid w:val="003F6E78"/>
    <w:rsid w:val="004011E3"/>
    <w:rsid w:val="0040173D"/>
    <w:rsid w:val="00410327"/>
    <w:rsid w:val="0042395D"/>
    <w:rsid w:val="004538FF"/>
    <w:rsid w:val="00456F9C"/>
    <w:rsid w:val="00462B9C"/>
    <w:rsid w:val="00474AE3"/>
    <w:rsid w:val="004821AE"/>
    <w:rsid w:val="0048335C"/>
    <w:rsid w:val="00493BD5"/>
    <w:rsid w:val="004A7D18"/>
    <w:rsid w:val="004B126B"/>
    <w:rsid w:val="004B22BE"/>
    <w:rsid w:val="004C4034"/>
    <w:rsid w:val="004D4498"/>
    <w:rsid w:val="004D57ED"/>
    <w:rsid w:val="004E4FA0"/>
    <w:rsid w:val="004E7B68"/>
    <w:rsid w:val="004F0EF3"/>
    <w:rsid w:val="004F3746"/>
    <w:rsid w:val="004F6637"/>
    <w:rsid w:val="00504400"/>
    <w:rsid w:val="0051533E"/>
    <w:rsid w:val="0053582C"/>
    <w:rsid w:val="00536611"/>
    <w:rsid w:val="0054081E"/>
    <w:rsid w:val="00540A9F"/>
    <w:rsid w:val="00547274"/>
    <w:rsid w:val="00550811"/>
    <w:rsid w:val="005529FE"/>
    <w:rsid w:val="005604E9"/>
    <w:rsid w:val="00562257"/>
    <w:rsid w:val="00562C19"/>
    <w:rsid w:val="00567888"/>
    <w:rsid w:val="00576382"/>
    <w:rsid w:val="00577005"/>
    <w:rsid w:val="00577774"/>
    <w:rsid w:val="005A4D20"/>
    <w:rsid w:val="005A6E3C"/>
    <w:rsid w:val="005C1C8D"/>
    <w:rsid w:val="005D2BC4"/>
    <w:rsid w:val="005D30E9"/>
    <w:rsid w:val="005E4360"/>
    <w:rsid w:val="005E5344"/>
    <w:rsid w:val="005E7E2E"/>
    <w:rsid w:val="005F40C0"/>
    <w:rsid w:val="005F4E2F"/>
    <w:rsid w:val="005F5817"/>
    <w:rsid w:val="005F7EEF"/>
    <w:rsid w:val="006034E6"/>
    <w:rsid w:val="006106B4"/>
    <w:rsid w:val="0062243C"/>
    <w:rsid w:val="00631EA0"/>
    <w:rsid w:val="00632987"/>
    <w:rsid w:val="00636170"/>
    <w:rsid w:val="00640420"/>
    <w:rsid w:val="00663BA7"/>
    <w:rsid w:val="00664F68"/>
    <w:rsid w:val="006777BB"/>
    <w:rsid w:val="00684686"/>
    <w:rsid w:val="006864A4"/>
    <w:rsid w:val="00686851"/>
    <w:rsid w:val="006A23D4"/>
    <w:rsid w:val="006A373B"/>
    <w:rsid w:val="006C0496"/>
    <w:rsid w:val="006D4CCD"/>
    <w:rsid w:val="006F3E52"/>
    <w:rsid w:val="00705864"/>
    <w:rsid w:val="0072612F"/>
    <w:rsid w:val="00726C48"/>
    <w:rsid w:val="00730053"/>
    <w:rsid w:val="00734909"/>
    <w:rsid w:val="007354B0"/>
    <w:rsid w:val="0073715E"/>
    <w:rsid w:val="0074377A"/>
    <w:rsid w:val="00746793"/>
    <w:rsid w:val="00754535"/>
    <w:rsid w:val="00755943"/>
    <w:rsid w:val="00756993"/>
    <w:rsid w:val="007664C0"/>
    <w:rsid w:val="00767CEE"/>
    <w:rsid w:val="00773B4B"/>
    <w:rsid w:val="007740EB"/>
    <w:rsid w:val="007907CA"/>
    <w:rsid w:val="007B6CEA"/>
    <w:rsid w:val="007C0296"/>
    <w:rsid w:val="007C7EDC"/>
    <w:rsid w:val="007D205A"/>
    <w:rsid w:val="007D5618"/>
    <w:rsid w:val="007F40EE"/>
    <w:rsid w:val="007F58DA"/>
    <w:rsid w:val="00810934"/>
    <w:rsid w:val="00810F9E"/>
    <w:rsid w:val="00826A35"/>
    <w:rsid w:val="00831EC0"/>
    <w:rsid w:val="00836FA6"/>
    <w:rsid w:val="00845603"/>
    <w:rsid w:val="008479BB"/>
    <w:rsid w:val="00854046"/>
    <w:rsid w:val="008557EB"/>
    <w:rsid w:val="00856379"/>
    <w:rsid w:val="0086063F"/>
    <w:rsid w:val="008714CF"/>
    <w:rsid w:val="0087172F"/>
    <w:rsid w:val="008804AF"/>
    <w:rsid w:val="008A7ECF"/>
    <w:rsid w:val="008B2844"/>
    <w:rsid w:val="008B330C"/>
    <w:rsid w:val="008D01D1"/>
    <w:rsid w:val="008D476E"/>
    <w:rsid w:val="008D6C42"/>
    <w:rsid w:val="008D6FD6"/>
    <w:rsid w:val="008F1A89"/>
    <w:rsid w:val="00904727"/>
    <w:rsid w:val="009065E4"/>
    <w:rsid w:val="00915576"/>
    <w:rsid w:val="009234C2"/>
    <w:rsid w:val="00935469"/>
    <w:rsid w:val="00936C01"/>
    <w:rsid w:val="00940143"/>
    <w:rsid w:val="00945967"/>
    <w:rsid w:val="00947732"/>
    <w:rsid w:val="00970423"/>
    <w:rsid w:val="00972D7E"/>
    <w:rsid w:val="009739CC"/>
    <w:rsid w:val="00976ADE"/>
    <w:rsid w:val="00976D1C"/>
    <w:rsid w:val="00981FA2"/>
    <w:rsid w:val="00982A20"/>
    <w:rsid w:val="009946BB"/>
    <w:rsid w:val="00995F57"/>
    <w:rsid w:val="009B0CA1"/>
    <w:rsid w:val="009B3463"/>
    <w:rsid w:val="009C548D"/>
    <w:rsid w:val="009C58F5"/>
    <w:rsid w:val="009E0E56"/>
    <w:rsid w:val="009F255B"/>
    <w:rsid w:val="009F7BBF"/>
    <w:rsid w:val="00A06525"/>
    <w:rsid w:val="00A13269"/>
    <w:rsid w:val="00A2072C"/>
    <w:rsid w:val="00A32B3A"/>
    <w:rsid w:val="00A34DFD"/>
    <w:rsid w:val="00A36430"/>
    <w:rsid w:val="00A4770B"/>
    <w:rsid w:val="00A566E3"/>
    <w:rsid w:val="00A66EB8"/>
    <w:rsid w:val="00A67AB7"/>
    <w:rsid w:val="00A76890"/>
    <w:rsid w:val="00A76936"/>
    <w:rsid w:val="00A842CD"/>
    <w:rsid w:val="00A85A8B"/>
    <w:rsid w:val="00A86A9A"/>
    <w:rsid w:val="00A92306"/>
    <w:rsid w:val="00A95E77"/>
    <w:rsid w:val="00A97535"/>
    <w:rsid w:val="00AA2EAC"/>
    <w:rsid w:val="00AB3FB5"/>
    <w:rsid w:val="00AC637F"/>
    <w:rsid w:val="00AD1B91"/>
    <w:rsid w:val="00AD3A29"/>
    <w:rsid w:val="00AD5718"/>
    <w:rsid w:val="00AF4783"/>
    <w:rsid w:val="00B0527C"/>
    <w:rsid w:val="00B061F3"/>
    <w:rsid w:val="00B118F8"/>
    <w:rsid w:val="00B20F85"/>
    <w:rsid w:val="00B25F55"/>
    <w:rsid w:val="00B27E5A"/>
    <w:rsid w:val="00B30904"/>
    <w:rsid w:val="00B32D2F"/>
    <w:rsid w:val="00B361D9"/>
    <w:rsid w:val="00B560A4"/>
    <w:rsid w:val="00B624D2"/>
    <w:rsid w:val="00B64931"/>
    <w:rsid w:val="00B72FF4"/>
    <w:rsid w:val="00B82463"/>
    <w:rsid w:val="00B860A1"/>
    <w:rsid w:val="00B91624"/>
    <w:rsid w:val="00B964EE"/>
    <w:rsid w:val="00BA153D"/>
    <w:rsid w:val="00BA5D59"/>
    <w:rsid w:val="00BB22BA"/>
    <w:rsid w:val="00BB4252"/>
    <w:rsid w:val="00BC029E"/>
    <w:rsid w:val="00BC0647"/>
    <w:rsid w:val="00BC3A5E"/>
    <w:rsid w:val="00BC49A3"/>
    <w:rsid w:val="00BD60B6"/>
    <w:rsid w:val="00BD69A0"/>
    <w:rsid w:val="00BD6ECC"/>
    <w:rsid w:val="00BE2BC9"/>
    <w:rsid w:val="00BF531F"/>
    <w:rsid w:val="00BF75E3"/>
    <w:rsid w:val="00C007A2"/>
    <w:rsid w:val="00C05F4D"/>
    <w:rsid w:val="00C07ABF"/>
    <w:rsid w:val="00C161F8"/>
    <w:rsid w:val="00C24CBD"/>
    <w:rsid w:val="00C266BF"/>
    <w:rsid w:val="00C33F70"/>
    <w:rsid w:val="00C35BC8"/>
    <w:rsid w:val="00C42030"/>
    <w:rsid w:val="00C47FB3"/>
    <w:rsid w:val="00C51465"/>
    <w:rsid w:val="00C6781B"/>
    <w:rsid w:val="00C72681"/>
    <w:rsid w:val="00C736DA"/>
    <w:rsid w:val="00C73A6A"/>
    <w:rsid w:val="00C760D1"/>
    <w:rsid w:val="00C87CAE"/>
    <w:rsid w:val="00CB4C56"/>
    <w:rsid w:val="00CC035B"/>
    <w:rsid w:val="00CC0E06"/>
    <w:rsid w:val="00CC2C61"/>
    <w:rsid w:val="00CC58A4"/>
    <w:rsid w:val="00CD731C"/>
    <w:rsid w:val="00CD760E"/>
    <w:rsid w:val="00CF5FAA"/>
    <w:rsid w:val="00D13003"/>
    <w:rsid w:val="00D3123A"/>
    <w:rsid w:val="00D32E9A"/>
    <w:rsid w:val="00D438C7"/>
    <w:rsid w:val="00D6143E"/>
    <w:rsid w:val="00D6243A"/>
    <w:rsid w:val="00D674F5"/>
    <w:rsid w:val="00D70C06"/>
    <w:rsid w:val="00D73469"/>
    <w:rsid w:val="00D7386A"/>
    <w:rsid w:val="00D952B9"/>
    <w:rsid w:val="00DA0D9F"/>
    <w:rsid w:val="00DA5688"/>
    <w:rsid w:val="00DC5E1A"/>
    <w:rsid w:val="00DD0936"/>
    <w:rsid w:val="00DE0417"/>
    <w:rsid w:val="00DE27FC"/>
    <w:rsid w:val="00E23E60"/>
    <w:rsid w:val="00E24123"/>
    <w:rsid w:val="00E27B0A"/>
    <w:rsid w:val="00E307B0"/>
    <w:rsid w:val="00E37FC5"/>
    <w:rsid w:val="00E401C7"/>
    <w:rsid w:val="00E44E4F"/>
    <w:rsid w:val="00E5107D"/>
    <w:rsid w:val="00E5228E"/>
    <w:rsid w:val="00E52D57"/>
    <w:rsid w:val="00E62B80"/>
    <w:rsid w:val="00E63215"/>
    <w:rsid w:val="00E6402E"/>
    <w:rsid w:val="00E75BBE"/>
    <w:rsid w:val="00E76FE9"/>
    <w:rsid w:val="00E831C5"/>
    <w:rsid w:val="00EA2900"/>
    <w:rsid w:val="00EC6360"/>
    <w:rsid w:val="00ED7166"/>
    <w:rsid w:val="00EE2342"/>
    <w:rsid w:val="00EE3A24"/>
    <w:rsid w:val="00EE4380"/>
    <w:rsid w:val="00EE5F08"/>
    <w:rsid w:val="00EF23D7"/>
    <w:rsid w:val="00EF3B9E"/>
    <w:rsid w:val="00EF7A6F"/>
    <w:rsid w:val="00F00E60"/>
    <w:rsid w:val="00F01EE8"/>
    <w:rsid w:val="00F0349F"/>
    <w:rsid w:val="00F06A83"/>
    <w:rsid w:val="00F07BC5"/>
    <w:rsid w:val="00F13BE9"/>
    <w:rsid w:val="00F15F7C"/>
    <w:rsid w:val="00F256A5"/>
    <w:rsid w:val="00F34A1B"/>
    <w:rsid w:val="00F3797B"/>
    <w:rsid w:val="00F55322"/>
    <w:rsid w:val="00F57F25"/>
    <w:rsid w:val="00F645A9"/>
    <w:rsid w:val="00F6773E"/>
    <w:rsid w:val="00F678C4"/>
    <w:rsid w:val="00F75BC1"/>
    <w:rsid w:val="00F77420"/>
    <w:rsid w:val="00F77E5E"/>
    <w:rsid w:val="00F844D8"/>
    <w:rsid w:val="00FA5859"/>
    <w:rsid w:val="00FB73F0"/>
    <w:rsid w:val="00FD5087"/>
    <w:rsid w:val="00FF02C8"/>
    <w:rsid w:val="00FF425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6A198"/>
  <w15:docId w15:val="{1479709B-A5C8-469F-9F93-263C2F6B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F531F"/>
    <w:rPr>
      <w:rFonts w:asciiTheme="minorHAnsi" w:hAnsiTheme="minorHAnsi" w:cstheme="minorHAnsi"/>
      <w:sz w:val="22"/>
      <w:szCs w:val="22"/>
      <w:lang w:eastAsia="de-DE"/>
    </w:rPr>
  </w:style>
  <w:style w:type="paragraph" w:styleId="berschrift1">
    <w:name w:val="heading 1"/>
    <w:basedOn w:val="Standard"/>
    <w:next w:val="Standard"/>
    <w:link w:val="berschrift1Zchn"/>
    <w:qFormat/>
    <w:rsid w:val="00BF531F"/>
    <w:pPr>
      <w:keepNext/>
      <w:numPr>
        <w:numId w:val="24"/>
      </w:numPr>
      <w:spacing w:before="240" w:after="60"/>
      <w:outlineLvl w:val="0"/>
    </w:pPr>
    <w:rPr>
      <w:b/>
      <w:color w:val="548DD4" w:themeColor="text2" w:themeTint="99"/>
      <w:kern w:val="28"/>
      <w:sz w:val="32"/>
      <w:szCs w:val="32"/>
    </w:rPr>
  </w:style>
  <w:style w:type="paragraph" w:styleId="berschrift2">
    <w:name w:val="heading 2"/>
    <w:basedOn w:val="Standard"/>
    <w:next w:val="Standard"/>
    <w:link w:val="berschrift2Zchn"/>
    <w:qFormat/>
    <w:rsid w:val="00BF531F"/>
    <w:pPr>
      <w:keepNext/>
      <w:numPr>
        <w:ilvl w:val="1"/>
        <w:numId w:val="24"/>
      </w:numPr>
      <w:spacing w:before="240" w:after="60"/>
      <w:ind w:left="0"/>
      <w:outlineLvl w:val="1"/>
    </w:pPr>
    <w:rPr>
      <w:color w:val="548DD4" w:themeColor="text2" w:themeTint="99"/>
      <w:sz w:val="32"/>
      <w:szCs w:val="32"/>
    </w:rPr>
  </w:style>
  <w:style w:type="paragraph" w:styleId="berschrift3">
    <w:name w:val="heading 3"/>
    <w:basedOn w:val="Standard"/>
    <w:next w:val="Standard"/>
    <w:link w:val="berschrift3Zchn"/>
    <w:qFormat/>
    <w:rsid w:val="00BF531F"/>
    <w:pPr>
      <w:keepNext/>
      <w:numPr>
        <w:ilvl w:val="2"/>
        <w:numId w:val="24"/>
      </w:numPr>
      <w:spacing w:before="240" w:after="60"/>
      <w:outlineLvl w:val="2"/>
    </w:pPr>
    <w:rPr>
      <w:b/>
      <w:color w:val="548DD4" w:themeColor="text2" w:themeTint="99"/>
      <w:sz w:val="28"/>
      <w:szCs w:val="28"/>
    </w:rPr>
  </w:style>
  <w:style w:type="paragraph" w:styleId="berschrift4">
    <w:name w:val="heading 4"/>
    <w:basedOn w:val="Standard"/>
    <w:next w:val="Standard"/>
    <w:link w:val="berschrift4Zchn"/>
    <w:qFormat/>
    <w:rsid w:val="00BF531F"/>
    <w:pPr>
      <w:keepNext/>
      <w:numPr>
        <w:ilvl w:val="3"/>
        <w:numId w:val="24"/>
      </w:numPr>
      <w:spacing w:before="240" w:after="60"/>
      <w:outlineLvl w:val="3"/>
    </w:pPr>
    <w:rPr>
      <w:color w:val="548DD4" w:themeColor="text2" w:themeTint="99"/>
      <w:sz w:val="28"/>
      <w:szCs w:val="28"/>
    </w:rPr>
  </w:style>
  <w:style w:type="paragraph" w:styleId="berschrift5">
    <w:name w:val="heading 5"/>
    <w:basedOn w:val="Standard"/>
    <w:next w:val="Standard"/>
    <w:link w:val="berschrift5Zchn"/>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berschrift6">
    <w:name w:val="heading 6"/>
    <w:basedOn w:val="Standard"/>
    <w:next w:val="Standard"/>
    <w:link w:val="berschrift6Zchn"/>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berschrift7">
    <w:name w:val="heading 7"/>
    <w:basedOn w:val="Standard"/>
    <w:next w:val="Standard"/>
    <w:link w:val="berschrift7Zchn"/>
    <w:qFormat/>
    <w:rsid w:val="00BF531F"/>
    <w:pPr>
      <w:numPr>
        <w:ilvl w:val="6"/>
        <w:numId w:val="24"/>
      </w:numPr>
      <w:spacing w:before="240" w:after="60"/>
      <w:outlineLvl w:val="6"/>
    </w:pPr>
    <w:rPr>
      <w:rFonts w:eastAsiaTheme="majorEastAsia"/>
      <w:sz w:val="20"/>
    </w:rPr>
  </w:style>
  <w:style w:type="paragraph" w:styleId="berschrift8">
    <w:name w:val="heading 8"/>
    <w:basedOn w:val="Standard"/>
    <w:next w:val="Standard"/>
    <w:link w:val="berschrift8Zchn"/>
    <w:qFormat/>
    <w:rsid w:val="00BF531F"/>
    <w:pPr>
      <w:numPr>
        <w:ilvl w:val="7"/>
        <w:numId w:val="24"/>
      </w:numPr>
      <w:spacing w:before="240" w:after="60"/>
      <w:outlineLvl w:val="7"/>
    </w:pPr>
    <w:rPr>
      <w:rFonts w:eastAsiaTheme="majorEastAsia"/>
      <w:i/>
      <w:sz w:val="20"/>
    </w:rPr>
  </w:style>
  <w:style w:type="paragraph" w:styleId="berschrift9">
    <w:name w:val="heading 9"/>
    <w:basedOn w:val="Standard"/>
    <w:next w:val="Standard"/>
    <w:link w:val="berschrift9Zchn"/>
    <w:qFormat/>
    <w:rsid w:val="00BF531F"/>
    <w:pPr>
      <w:numPr>
        <w:ilvl w:val="8"/>
        <w:numId w:val="24"/>
      </w:numPr>
      <w:spacing w:before="240" w:after="60"/>
      <w:outlineLvl w:val="8"/>
    </w:pPr>
    <w:rPr>
      <w:rFonts w:eastAsiaTheme="majorEastAsia"/>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BF531F"/>
    <w:rPr>
      <w:rFonts w:asciiTheme="minorHAnsi" w:hAnsiTheme="minorHAnsi" w:cstheme="minorHAnsi"/>
      <w:b/>
      <w:color w:val="548DD4" w:themeColor="text2" w:themeTint="99"/>
      <w:kern w:val="28"/>
      <w:sz w:val="32"/>
      <w:szCs w:val="32"/>
      <w:lang w:eastAsia="de-DE"/>
    </w:rPr>
  </w:style>
  <w:style w:type="character" w:customStyle="1" w:styleId="berschrift2Zchn">
    <w:name w:val="Überschrift 2 Zchn"/>
    <w:link w:val="berschrift2"/>
    <w:rsid w:val="00BF531F"/>
    <w:rPr>
      <w:rFonts w:asciiTheme="minorHAnsi" w:hAnsiTheme="minorHAnsi" w:cstheme="minorHAnsi"/>
      <w:color w:val="548DD4" w:themeColor="text2" w:themeTint="99"/>
      <w:sz w:val="32"/>
      <w:szCs w:val="32"/>
      <w:lang w:eastAsia="de-DE"/>
    </w:rPr>
  </w:style>
  <w:style w:type="character" w:customStyle="1" w:styleId="berschrift3Zchn">
    <w:name w:val="Überschrift 3 Zchn"/>
    <w:basedOn w:val="Absatz-Standardschriftart"/>
    <w:link w:val="berschrift3"/>
    <w:rsid w:val="00BF531F"/>
    <w:rPr>
      <w:rFonts w:asciiTheme="minorHAnsi" w:hAnsiTheme="minorHAnsi" w:cstheme="minorHAnsi"/>
      <w:b/>
      <w:color w:val="548DD4" w:themeColor="text2" w:themeTint="99"/>
      <w:sz w:val="28"/>
      <w:szCs w:val="28"/>
      <w:lang w:eastAsia="de-DE"/>
    </w:rPr>
  </w:style>
  <w:style w:type="character" w:customStyle="1" w:styleId="berschrift4Zchn">
    <w:name w:val="Überschrift 4 Zchn"/>
    <w:basedOn w:val="Absatz-Standardschriftart"/>
    <w:link w:val="berschrift4"/>
    <w:rsid w:val="00BF531F"/>
    <w:rPr>
      <w:rFonts w:asciiTheme="minorHAnsi" w:hAnsiTheme="minorHAnsi" w:cstheme="minorHAnsi"/>
      <w:color w:val="548DD4" w:themeColor="text2" w:themeTint="99"/>
      <w:sz w:val="28"/>
      <w:szCs w:val="28"/>
      <w:lang w:eastAsia="de-DE"/>
    </w:rPr>
  </w:style>
  <w:style w:type="paragraph" w:styleId="Kopfzeile">
    <w:name w:val="header"/>
    <w:basedOn w:val="Standard"/>
    <w:link w:val="KopfzeileZchn"/>
    <w:uiPriority w:val="99"/>
    <w:unhideWhenUsed/>
    <w:rsid w:val="00C35BC8"/>
    <w:pPr>
      <w:tabs>
        <w:tab w:val="center" w:pos="4536"/>
        <w:tab w:val="right" w:pos="9072"/>
      </w:tabs>
    </w:pPr>
  </w:style>
  <w:style w:type="character" w:customStyle="1" w:styleId="KopfzeileZchn">
    <w:name w:val="Kopfzeile Zchn"/>
    <w:basedOn w:val="Absatz-Standardschriftart"/>
    <w:link w:val="Kopfzeile"/>
    <w:uiPriority w:val="99"/>
    <w:rsid w:val="00C35BC8"/>
    <w:rPr>
      <w:rFonts w:ascii="Arial" w:hAnsi="Arial"/>
      <w:szCs w:val="24"/>
      <w:lang w:eastAsia="de-DE"/>
    </w:rPr>
  </w:style>
  <w:style w:type="paragraph" w:styleId="Fuzeile">
    <w:name w:val="footer"/>
    <w:basedOn w:val="Standard"/>
    <w:link w:val="FuzeileZchn"/>
    <w:uiPriority w:val="99"/>
    <w:unhideWhenUsed/>
    <w:rsid w:val="00C35BC8"/>
    <w:pPr>
      <w:tabs>
        <w:tab w:val="center" w:pos="4536"/>
        <w:tab w:val="right" w:pos="9072"/>
      </w:tabs>
    </w:pPr>
  </w:style>
  <w:style w:type="character" w:customStyle="1" w:styleId="FuzeileZchn">
    <w:name w:val="Fußzeile Zchn"/>
    <w:basedOn w:val="Absatz-Standardschriftart"/>
    <w:link w:val="Fuzeile"/>
    <w:uiPriority w:val="99"/>
    <w:rsid w:val="00C35BC8"/>
    <w:rPr>
      <w:rFonts w:ascii="Arial" w:hAnsi="Arial"/>
      <w:szCs w:val="24"/>
      <w:lang w:eastAsia="de-DE"/>
    </w:rPr>
  </w:style>
  <w:style w:type="paragraph" w:styleId="Sprechblasentext">
    <w:name w:val="Balloon Text"/>
    <w:basedOn w:val="Standard"/>
    <w:link w:val="SprechblasentextZchn"/>
    <w:uiPriority w:val="99"/>
    <w:semiHidden/>
    <w:unhideWhenUsed/>
    <w:rsid w:val="00C35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35BC8"/>
    <w:rPr>
      <w:rFonts w:ascii="Tahoma" w:hAnsi="Tahoma" w:cs="Tahoma"/>
      <w:sz w:val="16"/>
      <w:szCs w:val="16"/>
      <w:lang w:eastAsia="de-DE"/>
    </w:rPr>
  </w:style>
  <w:style w:type="paragraph" w:styleId="Titel">
    <w:name w:val="Title"/>
    <w:basedOn w:val="Standard"/>
    <w:next w:val="Standard"/>
    <w:link w:val="TitelZchn"/>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elZchn">
    <w:name w:val="Titel Zchn"/>
    <w:basedOn w:val="Absatz-Standardschriftart"/>
    <w:link w:val="Titel"/>
    <w:rsid w:val="00BF531F"/>
    <w:rPr>
      <w:rFonts w:asciiTheme="minorHAnsi" w:eastAsiaTheme="majorEastAsia" w:hAnsiTheme="minorHAnsi" w:cstheme="minorHAnsi"/>
      <w:b/>
      <w:color w:val="17365D" w:themeColor="text2" w:themeShade="BF"/>
      <w:spacing w:val="5"/>
      <w:kern w:val="28"/>
      <w:sz w:val="36"/>
      <w:szCs w:val="36"/>
      <w:lang w:eastAsia="de-DE"/>
    </w:rPr>
  </w:style>
  <w:style w:type="character" w:customStyle="1" w:styleId="berschrift5Zchn">
    <w:name w:val="Überschrift 5 Zchn"/>
    <w:basedOn w:val="Absatz-Standardschriftart"/>
    <w:link w:val="berschrift5"/>
    <w:rsid w:val="00BF531F"/>
    <w:rPr>
      <w:rFonts w:asciiTheme="majorHAnsi" w:eastAsiaTheme="majorEastAsia" w:hAnsiTheme="majorHAnsi" w:cstheme="minorHAnsi"/>
      <w:b/>
      <w:color w:val="548DD4" w:themeColor="text2" w:themeTint="99"/>
      <w:sz w:val="24"/>
      <w:szCs w:val="24"/>
      <w:lang w:eastAsia="de-DE"/>
    </w:rPr>
  </w:style>
  <w:style w:type="character" w:customStyle="1" w:styleId="berschrift6Zchn">
    <w:name w:val="Überschrift 6 Zchn"/>
    <w:basedOn w:val="Absatz-Standardschriftart"/>
    <w:link w:val="berschrift6"/>
    <w:rsid w:val="00BF531F"/>
    <w:rPr>
      <w:rFonts w:asciiTheme="majorHAnsi" w:eastAsiaTheme="majorEastAsia" w:hAnsiTheme="majorHAnsi" w:cstheme="minorHAnsi"/>
      <w:color w:val="548DD4" w:themeColor="text2" w:themeTint="99"/>
      <w:sz w:val="24"/>
      <w:szCs w:val="24"/>
      <w:lang w:eastAsia="de-DE"/>
    </w:rPr>
  </w:style>
  <w:style w:type="character" w:customStyle="1" w:styleId="berschrift7Zchn">
    <w:name w:val="Überschrift 7 Zchn"/>
    <w:basedOn w:val="Absatz-Standardschriftart"/>
    <w:link w:val="berschrift7"/>
    <w:rsid w:val="00BF531F"/>
    <w:rPr>
      <w:rFonts w:asciiTheme="minorHAnsi" w:eastAsiaTheme="majorEastAsia" w:hAnsiTheme="minorHAnsi" w:cstheme="minorHAnsi"/>
      <w:szCs w:val="22"/>
      <w:lang w:eastAsia="de-DE"/>
    </w:rPr>
  </w:style>
  <w:style w:type="character" w:customStyle="1" w:styleId="berschrift8Zchn">
    <w:name w:val="Überschrift 8 Zchn"/>
    <w:basedOn w:val="Absatz-Standardschriftart"/>
    <w:link w:val="berschrift8"/>
    <w:rsid w:val="00BF531F"/>
    <w:rPr>
      <w:rFonts w:asciiTheme="minorHAnsi" w:eastAsiaTheme="majorEastAsia" w:hAnsiTheme="minorHAnsi" w:cstheme="minorHAnsi"/>
      <w:i/>
      <w:szCs w:val="22"/>
      <w:lang w:eastAsia="de-DE"/>
    </w:rPr>
  </w:style>
  <w:style w:type="character" w:customStyle="1" w:styleId="berschrift9Zchn">
    <w:name w:val="Überschrift 9 Zchn"/>
    <w:basedOn w:val="Absatz-Standardschriftart"/>
    <w:link w:val="berschrift9"/>
    <w:rsid w:val="00BF531F"/>
    <w:rPr>
      <w:rFonts w:asciiTheme="minorHAnsi" w:eastAsiaTheme="majorEastAsia" w:hAnsiTheme="minorHAnsi" w:cstheme="minorHAnsi"/>
      <w:b/>
      <w:i/>
      <w:sz w:val="18"/>
      <w:szCs w:val="22"/>
      <w:lang w:eastAsia="de-DE"/>
    </w:rPr>
  </w:style>
  <w:style w:type="table" w:customStyle="1" w:styleId="LightShading-Accent11">
    <w:name w:val="Light Shading - Accent 11"/>
    <w:basedOn w:val="NormaleTabelle"/>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 w:val="28"/>
      <w:szCs w:val="28"/>
    </w:rPr>
  </w:style>
  <w:style w:type="paragraph" w:styleId="Verzeichnis1">
    <w:name w:val="toc 1"/>
    <w:basedOn w:val="Standard"/>
    <w:next w:val="Standard"/>
    <w:autoRedefine/>
    <w:uiPriority w:val="39"/>
    <w:unhideWhenUsed/>
    <w:rsid w:val="00C35BC8"/>
    <w:pPr>
      <w:spacing w:after="100"/>
    </w:pPr>
  </w:style>
  <w:style w:type="paragraph" w:styleId="Verzeichnis2">
    <w:name w:val="toc 2"/>
    <w:basedOn w:val="Standard"/>
    <w:next w:val="Standard"/>
    <w:autoRedefine/>
    <w:uiPriority w:val="39"/>
    <w:unhideWhenUsed/>
    <w:rsid w:val="00C35BC8"/>
    <w:pPr>
      <w:spacing w:after="100"/>
      <w:ind w:left="200"/>
    </w:pPr>
  </w:style>
  <w:style w:type="character" w:styleId="Hyperlink">
    <w:name w:val="Hyperlink"/>
    <w:basedOn w:val="Absatz-Standardschriftart"/>
    <w:uiPriority w:val="99"/>
    <w:unhideWhenUsed/>
    <w:rsid w:val="00C35BC8"/>
    <w:rPr>
      <w:color w:val="0000FF" w:themeColor="hyperlink"/>
      <w:u w:val="single"/>
    </w:rPr>
  </w:style>
  <w:style w:type="table" w:styleId="Tabellenraster">
    <w:name w:val="Table Grid"/>
    <w:basedOn w:val="NormaleTabelle"/>
    <w:uiPriority w:val="5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BF531F"/>
    <w:pPr>
      <w:spacing w:before="120" w:after="120"/>
    </w:pPr>
    <w:rPr>
      <w:b/>
    </w:rPr>
  </w:style>
  <w:style w:type="paragraph" w:styleId="Verzeichnis3">
    <w:name w:val="toc 3"/>
    <w:basedOn w:val="Standard"/>
    <w:next w:val="Standard"/>
    <w:autoRedefine/>
    <w:uiPriority w:val="39"/>
    <w:unhideWhenUsed/>
    <w:rsid w:val="00C35BC8"/>
    <w:pPr>
      <w:spacing w:after="100"/>
      <w:ind w:left="440"/>
    </w:pPr>
  </w:style>
  <w:style w:type="character" w:styleId="Platzhaltertext">
    <w:name w:val="Placeholder Text"/>
    <w:basedOn w:val="Absatz-Standardschriftart"/>
    <w:uiPriority w:val="99"/>
    <w:semiHidden/>
    <w:rsid w:val="00B72FF4"/>
    <w:rPr>
      <w:color w:val="808080"/>
    </w:rPr>
  </w:style>
  <w:style w:type="paragraph" w:styleId="Funotentext">
    <w:name w:val="footnote text"/>
    <w:basedOn w:val="Standard"/>
    <w:link w:val="FunotentextZchn"/>
    <w:uiPriority w:val="99"/>
    <w:semiHidden/>
    <w:unhideWhenUsed/>
    <w:rsid w:val="00184215"/>
    <w:rPr>
      <w:sz w:val="20"/>
      <w:szCs w:val="20"/>
    </w:rPr>
  </w:style>
  <w:style w:type="character" w:customStyle="1" w:styleId="FunotentextZchn">
    <w:name w:val="Fußnotentext Zchn"/>
    <w:basedOn w:val="Absatz-Standardschriftart"/>
    <w:link w:val="Funotentext"/>
    <w:uiPriority w:val="99"/>
    <w:semiHidden/>
    <w:rsid w:val="00184215"/>
    <w:rPr>
      <w:rFonts w:asciiTheme="minorHAnsi" w:hAnsiTheme="minorHAnsi" w:cstheme="minorHAnsi"/>
      <w:lang w:eastAsia="de-DE"/>
    </w:rPr>
  </w:style>
  <w:style w:type="character" w:styleId="Funotenzeichen">
    <w:name w:val="footnote reference"/>
    <w:basedOn w:val="Absatz-Standardschriftart"/>
    <w:uiPriority w:val="99"/>
    <w:semiHidden/>
    <w:unhideWhenUsed/>
    <w:rsid w:val="00184215"/>
    <w:rPr>
      <w:vertAlign w:val="superscript"/>
    </w:rPr>
  </w:style>
  <w:style w:type="paragraph" w:styleId="Listenabsatz">
    <w:name w:val="List Paragraph"/>
    <w:basedOn w:val="Standard"/>
    <w:uiPriority w:val="34"/>
    <w:qFormat/>
    <w:rsid w:val="001D3630"/>
    <w:pPr>
      <w:ind w:left="720"/>
      <w:contextualSpacing/>
    </w:pPr>
  </w:style>
  <w:style w:type="paragraph" w:styleId="StandardWeb">
    <w:name w:val="Normal (Web)"/>
    <w:basedOn w:val="Standard"/>
    <w:uiPriority w:val="99"/>
    <w:semiHidden/>
    <w:unhideWhenUsed/>
    <w:rsid w:val="00904727"/>
    <w:pPr>
      <w:spacing w:before="100" w:beforeAutospacing="1" w:after="100" w:afterAutospacing="1"/>
    </w:pPr>
    <w:rPr>
      <w:rFonts w:ascii="Times New Roman" w:eastAsiaTheme="minorEastAsia" w:hAnsi="Times New Roman" w:cs="Times New Roman"/>
      <w:sz w:val="24"/>
      <w:szCs w:val="24"/>
      <w:lang w:eastAsia="de-CH"/>
    </w:rPr>
  </w:style>
  <w:style w:type="table" w:styleId="EinfacheTabelle1">
    <w:name w:val="Plain Table 1"/>
    <w:basedOn w:val="NormaleTabelle"/>
    <w:uiPriority w:val="99"/>
    <w:rsid w:val="00E831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99"/>
    <w:rsid w:val="00E831C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99"/>
    <w:rsid w:val="00E831C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99"/>
    <w:rsid w:val="00E831C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E831C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E831C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2Akzent1">
    <w:name w:val="Grid Table 2 Accent 1"/>
    <w:basedOn w:val="NormaleTabelle"/>
    <w:uiPriority w:val="47"/>
    <w:rsid w:val="00C07AB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1hellAkzent1">
    <w:name w:val="List Table 1 Light Accent 1"/>
    <w:basedOn w:val="NormaleTabelle"/>
    <w:uiPriority w:val="46"/>
    <w:rsid w:val="00C07AB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TMLVorformatiert">
    <w:name w:val="HTML Preformatted"/>
    <w:basedOn w:val="Standard"/>
    <w:link w:val="HTMLVorformatiertZchn"/>
    <w:uiPriority w:val="99"/>
    <w:semiHidden/>
    <w:unhideWhenUsed/>
    <w:rsid w:val="00A97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A97535"/>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2629">
      <w:bodyDiv w:val="1"/>
      <w:marLeft w:val="0"/>
      <w:marRight w:val="0"/>
      <w:marTop w:val="0"/>
      <w:marBottom w:val="0"/>
      <w:divBdr>
        <w:top w:val="none" w:sz="0" w:space="0" w:color="auto"/>
        <w:left w:val="none" w:sz="0" w:space="0" w:color="auto"/>
        <w:bottom w:val="none" w:sz="0" w:space="0" w:color="auto"/>
        <w:right w:val="none" w:sz="0" w:space="0" w:color="auto"/>
      </w:divBdr>
    </w:div>
    <w:div w:id="120341811">
      <w:bodyDiv w:val="1"/>
      <w:marLeft w:val="0"/>
      <w:marRight w:val="0"/>
      <w:marTop w:val="0"/>
      <w:marBottom w:val="0"/>
      <w:divBdr>
        <w:top w:val="none" w:sz="0" w:space="0" w:color="auto"/>
        <w:left w:val="none" w:sz="0" w:space="0" w:color="auto"/>
        <w:bottom w:val="none" w:sz="0" w:space="0" w:color="auto"/>
        <w:right w:val="none" w:sz="0" w:space="0" w:color="auto"/>
      </w:divBdr>
    </w:div>
    <w:div w:id="130171225">
      <w:bodyDiv w:val="1"/>
      <w:marLeft w:val="0"/>
      <w:marRight w:val="0"/>
      <w:marTop w:val="0"/>
      <w:marBottom w:val="0"/>
      <w:divBdr>
        <w:top w:val="none" w:sz="0" w:space="0" w:color="auto"/>
        <w:left w:val="none" w:sz="0" w:space="0" w:color="auto"/>
        <w:bottom w:val="none" w:sz="0" w:space="0" w:color="auto"/>
        <w:right w:val="none" w:sz="0" w:space="0" w:color="auto"/>
      </w:divBdr>
    </w:div>
    <w:div w:id="143284468">
      <w:bodyDiv w:val="1"/>
      <w:marLeft w:val="0"/>
      <w:marRight w:val="0"/>
      <w:marTop w:val="0"/>
      <w:marBottom w:val="0"/>
      <w:divBdr>
        <w:top w:val="none" w:sz="0" w:space="0" w:color="auto"/>
        <w:left w:val="none" w:sz="0" w:space="0" w:color="auto"/>
        <w:bottom w:val="none" w:sz="0" w:space="0" w:color="auto"/>
        <w:right w:val="none" w:sz="0" w:space="0" w:color="auto"/>
      </w:divBdr>
    </w:div>
    <w:div w:id="176510124">
      <w:bodyDiv w:val="1"/>
      <w:marLeft w:val="0"/>
      <w:marRight w:val="0"/>
      <w:marTop w:val="0"/>
      <w:marBottom w:val="0"/>
      <w:divBdr>
        <w:top w:val="none" w:sz="0" w:space="0" w:color="auto"/>
        <w:left w:val="none" w:sz="0" w:space="0" w:color="auto"/>
        <w:bottom w:val="none" w:sz="0" w:space="0" w:color="auto"/>
        <w:right w:val="none" w:sz="0" w:space="0" w:color="auto"/>
      </w:divBdr>
    </w:div>
    <w:div w:id="185142148">
      <w:bodyDiv w:val="1"/>
      <w:marLeft w:val="0"/>
      <w:marRight w:val="0"/>
      <w:marTop w:val="0"/>
      <w:marBottom w:val="0"/>
      <w:divBdr>
        <w:top w:val="none" w:sz="0" w:space="0" w:color="auto"/>
        <w:left w:val="none" w:sz="0" w:space="0" w:color="auto"/>
        <w:bottom w:val="none" w:sz="0" w:space="0" w:color="auto"/>
        <w:right w:val="none" w:sz="0" w:space="0" w:color="auto"/>
      </w:divBdr>
    </w:div>
    <w:div w:id="240524443">
      <w:bodyDiv w:val="1"/>
      <w:marLeft w:val="0"/>
      <w:marRight w:val="0"/>
      <w:marTop w:val="0"/>
      <w:marBottom w:val="0"/>
      <w:divBdr>
        <w:top w:val="none" w:sz="0" w:space="0" w:color="auto"/>
        <w:left w:val="none" w:sz="0" w:space="0" w:color="auto"/>
        <w:bottom w:val="none" w:sz="0" w:space="0" w:color="auto"/>
        <w:right w:val="none" w:sz="0" w:space="0" w:color="auto"/>
      </w:divBdr>
    </w:div>
    <w:div w:id="244653018">
      <w:bodyDiv w:val="1"/>
      <w:marLeft w:val="0"/>
      <w:marRight w:val="0"/>
      <w:marTop w:val="0"/>
      <w:marBottom w:val="0"/>
      <w:divBdr>
        <w:top w:val="none" w:sz="0" w:space="0" w:color="auto"/>
        <w:left w:val="none" w:sz="0" w:space="0" w:color="auto"/>
        <w:bottom w:val="none" w:sz="0" w:space="0" w:color="auto"/>
        <w:right w:val="none" w:sz="0" w:space="0" w:color="auto"/>
      </w:divBdr>
    </w:div>
    <w:div w:id="371687026">
      <w:bodyDiv w:val="1"/>
      <w:marLeft w:val="0"/>
      <w:marRight w:val="0"/>
      <w:marTop w:val="0"/>
      <w:marBottom w:val="0"/>
      <w:divBdr>
        <w:top w:val="none" w:sz="0" w:space="0" w:color="auto"/>
        <w:left w:val="none" w:sz="0" w:space="0" w:color="auto"/>
        <w:bottom w:val="none" w:sz="0" w:space="0" w:color="auto"/>
        <w:right w:val="none" w:sz="0" w:space="0" w:color="auto"/>
      </w:divBdr>
    </w:div>
    <w:div w:id="376392563">
      <w:bodyDiv w:val="1"/>
      <w:marLeft w:val="0"/>
      <w:marRight w:val="0"/>
      <w:marTop w:val="0"/>
      <w:marBottom w:val="0"/>
      <w:divBdr>
        <w:top w:val="none" w:sz="0" w:space="0" w:color="auto"/>
        <w:left w:val="none" w:sz="0" w:space="0" w:color="auto"/>
        <w:bottom w:val="none" w:sz="0" w:space="0" w:color="auto"/>
        <w:right w:val="none" w:sz="0" w:space="0" w:color="auto"/>
      </w:divBdr>
    </w:div>
    <w:div w:id="385028706">
      <w:bodyDiv w:val="1"/>
      <w:marLeft w:val="0"/>
      <w:marRight w:val="0"/>
      <w:marTop w:val="0"/>
      <w:marBottom w:val="0"/>
      <w:divBdr>
        <w:top w:val="none" w:sz="0" w:space="0" w:color="auto"/>
        <w:left w:val="none" w:sz="0" w:space="0" w:color="auto"/>
        <w:bottom w:val="none" w:sz="0" w:space="0" w:color="auto"/>
        <w:right w:val="none" w:sz="0" w:space="0" w:color="auto"/>
      </w:divBdr>
    </w:div>
    <w:div w:id="453601094">
      <w:bodyDiv w:val="1"/>
      <w:marLeft w:val="0"/>
      <w:marRight w:val="0"/>
      <w:marTop w:val="0"/>
      <w:marBottom w:val="0"/>
      <w:divBdr>
        <w:top w:val="none" w:sz="0" w:space="0" w:color="auto"/>
        <w:left w:val="none" w:sz="0" w:space="0" w:color="auto"/>
        <w:bottom w:val="none" w:sz="0" w:space="0" w:color="auto"/>
        <w:right w:val="none" w:sz="0" w:space="0" w:color="auto"/>
      </w:divBdr>
    </w:div>
    <w:div w:id="513617807">
      <w:bodyDiv w:val="1"/>
      <w:marLeft w:val="0"/>
      <w:marRight w:val="0"/>
      <w:marTop w:val="0"/>
      <w:marBottom w:val="0"/>
      <w:divBdr>
        <w:top w:val="none" w:sz="0" w:space="0" w:color="auto"/>
        <w:left w:val="none" w:sz="0" w:space="0" w:color="auto"/>
        <w:bottom w:val="none" w:sz="0" w:space="0" w:color="auto"/>
        <w:right w:val="none" w:sz="0" w:space="0" w:color="auto"/>
      </w:divBdr>
    </w:div>
    <w:div w:id="539243797">
      <w:bodyDiv w:val="1"/>
      <w:marLeft w:val="0"/>
      <w:marRight w:val="0"/>
      <w:marTop w:val="0"/>
      <w:marBottom w:val="0"/>
      <w:divBdr>
        <w:top w:val="none" w:sz="0" w:space="0" w:color="auto"/>
        <w:left w:val="none" w:sz="0" w:space="0" w:color="auto"/>
        <w:bottom w:val="none" w:sz="0" w:space="0" w:color="auto"/>
        <w:right w:val="none" w:sz="0" w:space="0" w:color="auto"/>
      </w:divBdr>
    </w:div>
    <w:div w:id="616065843">
      <w:bodyDiv w:val="1"/>
      <w:marLeft w:val="0"/>
      <w:marRight w:val="0"/>
      <w:marTop w:val="0"/>
      <w:marBottom w:val="0"/>
      <w:divBdr>
        <w:top w:val="none" w:sz="0" w:space="0" w:color="auto"/>
        <w:left w:val="none" w:sz="0" w:space="0" w:color="auto"/>
        <w:bottom w:val="none" w:sz="0" w:space="0" w:color="auto"/>
        <w:right w:val="none" w:sz="0" w:space="0" w:color="auto"/>
      </w:divBdr>
    </w:div>
    <w:div w:id="662702802">
      <w:bodyDiv w:val="1"/>
      <w:marLeft w:val="0"/>
      <w:marRight w:val="0"/>
      <w:marTop w:val="0"/>
      <w:marBottom w:val="0"/>
      <w:divBdr>
        <w:top w:val="none" w:sz="0" w:space="0" w:color="auto"/>
        <w:left w:val="none" w:sz="0" w:space="0" w:color="auto"/>
        <w:bottom w:val="none" w:sz="0" w:space="0" w:color="auto"/>
        <w:right w:val="none" w:sz="0" w:space="0" w:color="auto"/>
      </w:divBdr>
    </w:div>
    <w:div w:id="737484765">
      <w:bodyDiv w:val="1"/>
      <w:marLeft w:val="0"/>
      <w:marRight w:val="0"/>
      <w:marTop w:val="0"/>
      <w:marBottom w:val="0"/>
      <w:divBdr>
        <w:top w:val="none" w:sz="0" w:space="0" w:color="auto"/>
        <w:left w:val="none" w:sz="0" w:space="0" w:color="auto"/>
        <w:bottom w:val="none" w:sz="0" w:space="0" w:color="auto"/>
        <w:right w:val="none" w:sz="0" w:space="0" w:color="auto"/>
      </w:divBdr>
    </w:div>
    <w:div w:id="840973960">
      <w:bodyDiv w:val="1"/>
      <w:marLeft w:val="0"/>
      <w:marRight w:val="0"/>
      <w:marTop w:val="0"/>
      <w:marBottom w:val="0"/>
      <w:divBdr>
        <w:top w:val="none" w:sz="0" w:space="0" w:color="auto"/>
        <w:left w:val="none" w:sz="0" w:space="0" w:color="auto"/>
        <w:bottom w:val="none" w:sz="0" w:space="0" w:color="auto"/>
        <w:right w:val="none" w:sz="0" w:space="0" w:color="auto"/>
      </w:divBdr>
    </w:div>
    <w:div w:id="923496786">
      <w:bodyDiv w:val="1"/>
      <w:marLeft w:val="0"/>
      <w:marRight w:val="0"/>
      <w:marTop w:val="0"/>
      <w:marBottom w:val="0"/>
      <w:divBdr>
        <w:top w:val="none" w:sz="0" w:space="0" w:color="auto"/>
        <w:left w:val="none" w:sz="0" w:space="0" w:color="auto"/>
        <w:bottom w:val="none" w:sz="0" w:space="0" w:color="auto"/>
        <w:right w:val="none" w:sz="0" w:space="0" w:color="auto"/>
      </w:divBdr>
    </w:div>
    <w:div w:id="1137184553">
      <w:bodyDiv w:val="1"/>
      <w:marLeft w:val="0"/>
      <w:marRight w:val="0"/>
      <w:marTop w:val="0"/>
      <w:marBottom w:val="0"/>
      <w:divBdr>
        <w:top w:val="none" w:sz="0" w:space="0" w:color="auto"/>
        <w:left w:val="none" w:sz="0" w:space="0" w:color="auto"/>
        <w:bottom w:val="none" w:sz="0" w:space="0" w:color="auto"/>
        <w:right w:val="none" w:sz="0" w:space="0" w:color="auto"/>
      </w:divBdr>
    </w:div>
    <w:div w:id="1164784148">
      <w:bodyDiv w:val="1"/>
      <w:marLeft w:val="0"/>
      <w:marRight w:val="0"/>
      <w:marTop w:val="0"/>
      <w:marBottom w:val="0"/>
      <w:divBdr>
        <w:top w:val="none" w:sz="0" w:space="0" w:color="auto"/>
        <w:left w:val="none" w:sz="0" w:space="0" w:color="auto"/>
        <w:bottom w:val="none" w:sz="0" w:space="0" w:color="auto"/>
        <w:right w:val="none" w:sz="0" w:space="0" w:color="auto"/>
      </w:divBdr>
    </w:div>
    <w:div w:id="1176311254">
      <w:bodyDiv w:val="1"/>
      <w:marLeft w:val="0"/>
      <w:marRight w:val="0"/>
      <w:marTop w:val="0"/>
      <w:marBottom w:val="0"/>
      <w:divBdr>
        <w:top w:val="none" w:sz="0" w:space="0" w:color="auto"/>
        <w:left w:val="none" w:sz="0" w:space="0" w:color="auto"/>
        <w:bottom w:val="none" w:sz="0" w:space="0" w:color="auto"/>
        <w:right w:val="none" w:sz="0" w:space="0" w:color="auto"/>
      </w:divBdr>
    </w:div>
    <w:div w:id="1179586857">
      <w:bodyDiv w:val="1"/>
      <w:marLeft w:val="0"/>
      <w:marRight w:val="0"/>
      <w:marTop w:val="0"/>
      <w:marBottom w:val="0"/>
      <w:divBdr>
        <w:top w:val="none" w:sz="0" w:space="0" w:color="auto"/>
        <w:left w:val="none" w:sz="0" w:space="0" w:color="auto"/>
        <w:bottom w:val="none" w:sz="0" w:space="0" w:color="auto"/>
        <w:right w:val="none" w:sz="0" w:space="0" w:color="auto"/>
      </w:divBdr>
    </w:div>
    <w:div w:id="1286883517">
      <w:bodyDiv w:val="1"/>
      <w:marLeft w:val="0"/>
      <w:marRight w:val="0"/>
      <w:marTop w:val="0"/>
      <w:marBottom w:val="0"/>
      <w:divBdr>
        <w:top w:val="none" w:sz="0" w:space="0" w:color="auto"/>
        <w:left w:val="none" w:sz="0" w:space="0" w:color="auto"/>
        <w:bottom w:val="none" w:sz="0" w:space="0" w:color="auto"/>
        <w:right w:val="none" w:sz="0" w:space="0" w:color="auto"/>
      </w:divBdr>
    </w:div>
    <w:div w:id="1292398735">
      <w:bodyDiv w:val="1"/>
      <w:marLeft w:val="0"/>
      <w:marRight w:val="0"/>
      <w:marTop w:val="0"/>
      <w:marBottom w:val="0"/>
      <w:divBdr>
        <w:top w:val="none" w:sz="0" w:space="0" w:color="auto"/>
        <w:left w:val="none" w:sz="0" w:space="0" w:color="auto"/>
        <w:bottom w:val="none" w:sz="0" w:space="0" w:color="auto"/>
        <w:right w:val="none" w:sz="0" w:space="0" w:color="auto"/>
      </w:divBdr>
    </w:div>
    <w:div w:id="1300451853">
      <w:bodyDiv w:val="1"/>
      <w:marLeft w:val="0"/>
      <w:marRight w:val="0"/>
      <w:marTop w:val="0"/>
      <w:marBottom w:val="0"/>
      <w:divBdr>
        <w:top w:val="none" w:sz="0" w:space="0" w:color="auto"/>
        <w:left w:val="none" w:sz="0" w:space="0" w:color="auto"/>
        <w:bottom w:val="none" w:sz="0" w:space="0" w:color="auto"/>
        <w:right w:val="none" w:sz="0" w:space="0" w:color="auto"/>
      </w:divBdr>
    </w:div>
    <w:div w:id="1308365775">
      <w:bodyDiv w:val="1"/>
      <w:marLeft w:val="0"/>
      <w:marRight w:val="0"/>
      <w:marTop w:val="0"/>
      <w:marBottom w:val="0"/>
      <w:divBdr>
        <w:top w:val="none" w:sz="0" w:space="0" w:color="auto"/>
        <w:left w:val="none" w:sz="0" w:space="0" w:color="auto"/>
        <w:bottom w:val="none" w:sz="0" w:space="0" w:color="auto"/>
        <w:right w:val="none" w:sz="0" w:space="0" w:color="auto"/>
      </w:divBdr>
    </w:div>
    <w:div w:id="1346597120">
      <w:bodyDiv w:val="1"/>
      <w:marLeft w:val="0"/>
      <w:marRight w:val="0"/>
      <w:marTop w:val="0"/>
      <w:marBottom w:val="0"/>
      <w:divBdr>
        <w:top w:val="none" w:sz="0" w:space="0" w:color="auto"/>
        <w:left w:val="none" w:sz="0" w:space="0" w:color="auto"/>
        <w:bottom w:val="none" w:sz="0" w:space="0" w:color="auto"/>
        <w:right w:val="none" w:sz="0" w:space="0" w:color="auto"/>
      </w:divBdr>
    </w:div>
    <w:div w:id="1489859819">
      <w:bodyDiv w:val="1"/>
      <w:marLeft w:val="0"/>
      <w:marRight w:val="0"/>
      <w:marTop w:val="0"/>
      <w:marBottom w:val="0"/>
      <w:divBdr>
        <w:top w:val="none" w:sz="0" w:space="0" w:color="auto"/>
        <w:left w:val="none" w:sz="0" w:space="0" w:color="auto"/>
        <w:bottom w:val="none" w:sz="0" w:space="0" w:color="auto"/>
        <w:right w:val="none" w:sz="0" w:space="0" w:color="auto"/>
      </w:divBdr>
    </w:div>
    <w:div w:id="1547061344">
      <w:bodyDiv w:val="1"/>
      <w:marLeft w:val="0"/>
      <w:marRight w:val="0"/>
      <w:marTop w:val="0"/>
      <w:marBottom w:val="0"/>
      <w:divBdr>
        <w:top w:val="none" w:sz="0" w:space="0" w:color="auto"/>
        <w:left w:val="none" w:sz="0" w:space="0" w:color="auto"/>
        <w:bottom w:val="none" w:sz="0" w:space="0" w:color="auto"/>
        <w:right w:val="none" w:sz="0" w:space="0" w:color="auto"/>
      </w:divBdr>
    </w:div>
    <w:div w:id="1596599172">
      <w:bodyDiv w:val="1"/>
      <w:marLeft w:val="0"/>
      <w:marRight w:val="0"/>
      <w:marTop w:val="0"/>
      <w:marBottom w:val="0"/>
      <w:divBdr>
        <w:top w:val="none" w:sz="0" w:space="0" w:color="auto"/>
        <w:left w:val="none" w:sz="0" w:space="0" w:color="auto"/>
        <w:bottom w:val="none" w:sz="0" w:space="0" w:color="auto"/>
        <w:right w:val="none" w:sz="0" w:space="0" w:color="auto"/>
      </w:divBdr>
    </w:div>
    <w:div w:id="1618366723">
      <w:bodyDiv w:val="1"/>
      <w:marLeft w:val="0"/>
      <w:marRight w:val="0"/>
      <w:marTop w:val="0"/>
      <w:marBottom w:val="0"/>
      <w:divBdr>
        <w:top w:val="none" w:sz="0" w:space="0" w:color="auto"/>
        <w:left w:val="none" w:sz="0" w:space="0" w:color="auto"/>
        <w:bottom w:val="none" w:sz="0" w:space="0" w:color="auto"/>
        <w:right w:val="none" w:sz="0" w:space="0" w:color="auto"/>
      </w:divBdr>
    </w:div>
    <w:div w:id="1690909222">
      <w:bodyDiv w:val="1"/>
      <w:marLeft w:val="0"/>
      <w:marRight w:val="0"/>
      <w:marTop w:val="0"/>
      <w:marBottom w:val="0"/>
      <w:divBdr>
        <w:top w:val="none" w:sz="0" w:space="0" w:color="auto"/>
        <w:left w:val="none" w:sz="0" w:space="0" w:color="auto"/>
        <w:bottom w:val="none" w:sz="0" w:space="0" w:color="auto"/>
        <w:right w:val="none" w:sz="0" w:space="0" w:color="auto"/>
      </w:divBdr>
    </w:div>
    <w:div w:id="1708412294">
      <w:bodyDiv w:val="1"/>
      <w:marLeft w:val="0"/>
      <w:marRight w:val="0"/>
      <w:marTop w:val="0"/>
      <w:marBottom w:val="0"/>
      <w:divBdr>
        <w:top w:val="none" w:sz="0" w:space="0" w:color="auto"/>
        <w:left w:val="none" w:sz="0" w:space="0" w:color="auto"/>
        <w:bottom w:val="none" w:sz="0" w:space="0" w:color="auto"/>
        <w:right w:val="none" w:sz="0" w:space="0" w:color="auto"/>
      </w:divBdr>
    </w:div>
    <w:div w:id="1741253093">
      <w:bodyDiv w:val="1"/>
      <w:marLeft w:val="0"/>
      <w:marRight w:val="0"/>
      <w:marTop w:val="0"/>
      <w:marBottom w:val="0"/>
      <w:divBdr>
        <w:top w:val="none" w:sz="0" w:space="0" w:color="auto"/>
        <w:left w:val="none" w:sz="0" w:space="0" w:color="auto"/>
        <w:bottom w:val="none" w:sz="0" w:space="0" w:color="auto"/>
        <w:right w:val="none" w:sz="0" w:space="0" w:color="auto"/>
      </w:divBdr>
    </w:div>
    <w:div w:id="1741824389">
      <w:bodyDiv w:val="1"/>
      <w:marLeft w:val="0"/>
      <w:marRight w:val="0"/>
      <w:marTop w:val="0"/>
      <w:marBottom w:val="0"/>
      <w:divBdr>
        <w:top w:val="none" w:sz="0" w:space="0" w:color="auto"/>
        <w:left w:val="none" w:sz="0" w:space="0" w:color="auto"/>
        <w:bottom w:val="none" w:sz="0" w:space="0" w:color="auto"/>
        <w:right w:val="none" w:sz="0" w:space="0" w:color="auto"/>
      </w:divBdr>
    </w:div>
    <w:div w:id="1743867983">
      <w:bodyDiv w:val="1"/>
      <w:marLeft w:val="0"/>
      <w:marRight w:val="0"/>
      <w:marTop w:val="0"/>
      <w:marBottom w:val="0"/>
      <w:divBdr>
        <w:top w:val="none" w:sz="0" w:space="0" w:color="auto"/>
        <w:left w:val="none" w:sz="0" w:space="0" w:color="auto"/>
        <w:bottom w:val="none" w:sz="0" w:space="0" w:color="auto"/>
        <w:right w:val="none" w:sz="0" w:space="0" w:color="auto"/>
      </w:divBdr>
    </w:div>
    <w:div w:id="1782339273">
      <w:bodyDiv w:val="1"/>
      <w:marLeft w:val="0"/>
      <w:marRight w:val="0"/>
      <w:marTop w:val="0"/>
      <w:marBottom w:val="0"/>
      <w:divBdr>
        <w:top w:val="none" w:sz="0" w:space="0" w:color="auto"/>
        <w:left w:val="none" w:sz="0" w:space="0" w:color="auto"/>
        <w:bottom w:val="none" w:sz="0" w:space="0" w:color="auto"/>
        <w:right w:val="none" w:sz="0" w:space="0" w:color="auto"/>
      </w:divBdr>
    </w:div>
    <w:div w:id="1910311888">
      <w:bodyDiv w:val="1"/>
      <w:marLeft w:val="0"/>
      <w:marRight w:val="0"/>
      <w:marTop w:val="0"/>
      <w:marBottom w:val="0"/>
      <w:divBdr>
        <w:top w:val="none" w:sz="0" w:space="0" w:color="auto"/>
        <w:left w:val="none" w:sz="0" w:space="0" w:color="auto"/>
        <w:bottom w:val="none" w:sz="0" w:space="0" w:color="auto"/>
        <w:right w:val="none" w:sz="0" w:space="0" w:color="auto"/>
      </w:divBdr>
    </w:div>
    <w:div w:id="1945991515">
      <w:bodyDiv w:val="1"/>
      <w:marLeft w:val="0"/>
      <w:marRight w:val="0"/>
      <w:marTop w:val="0"/>
      <w:marBottom w:val="0"/>
      <w:divBdr>
        <w:top w:val="none" w:sz="0" w:space="0" w:color="auto"/>
        <w:left w:val="none" w:sz="0" w:space="0" w:color="auto"/>
        <w:bottom w:val="none" w:sz="0" w:space="0" w:color="auto"/>
        <w:right w:val="none" w:sz="0" w:space="0" w:color="auto"/>
      </w:divBdr>
    </w:div>
    <w:div w:id="1967856457">
      <w:bodyDiv w:val="1"/>
      <w:marLeft w:val="0"/>
      <w:marRight w:val="0"/>
      <w:marTop w:val="0"/>
      <w:marBottom w:val="0"/>
      <w:divBdr>
        <w:top w:val="none" w:sz="0" w:space="0" w:color="auto"/>
        <w:left w:val="none" w:sz="0" w:space="0" w:color="auto"/>
        <w:bottom w:val="none" w:sz="0" w:space="0" w:color="auto"/>
        <w:right w:val="none" w:sz="0" w:space="0" w:color="auto"/>
      </w:divBdr>
    </w:div>
    <w:div w:id="2022197058">
      <w:bodyDiv w:val="1"/>
      <w:marLeft w:val="0"/>
      <w:marRight w:val="0"/>
      <w:marTop w:val="0"/>
      <w:marBottom w:val="0"/>
      <w:divBdr>
        <w:top w:val="none" w:sz="0" w:space="0" w:color="auto"/>
        <w:left w:val="none" w:sz="0" w:space="0" w:color="auto"/>
        <w:bottom w:val="none" w:sz="0" w:space="0" w:color="auto"/>
        <w:right w:val="none" w:sz="0" w:space="0" w:color="auto"/>
      </w:divBdr>
    </w:div>
    <w:div w:id="2082438143">
      <w:bodyDiv w:val="1"/>
      <w:marLeft w:val="0"/>
      <w:marRight w:val="0"/>
      <w:marTop w:val="0"/>
      <w:marBottom w:val="0"/>
      <w:divBdr>
        <w:top w:val="none" w:sz="0" w:space="0" w:color="auto"/>
        <w:left w:val="none" w:sz="0" w:space="0" w:color="auto"/>
        <w:bottom w:val="none" w:sz="0" w:space="0" w:color="auto"/>
        <w:right w:val="none" w:sz="0" w:space="0" w:color="auto"/>
      </w:divBdr>
    </w:div>
    <w:div w:id="208629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footer" Target="footer6.xml"/><Relationship Id="rId21" Type="http://schemas.openxmlformats.org/officeDocument/2006/relationships/image" Target="media/image12.png"/><Relationship Id="rId34" Type="http://schemas.openxmlformats.org/officeDocument/2006/relationships/header" Target="header4.xml"/><Relationship Id="rId42" Type="http://schemas.openxmlformats.org/officeDocument/2006/relationships/footer" Target="footer7.xml"/><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41" Type="http://schemas.openxmlformats.org/officeDocument/2006/relationships/header" Target="header7.xm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footer" Target="footer5.xml"/><Relationship Id="rId40" Type="http://schemas.openxmlformats.org/officeDocument/2006/relationships/image" Target="media/image19.jpeg"/><Relationship Id="rId45" Type="http://schemas.openxmlformats.org/officeDocument/2006/relationships/header" Target="header9.xml"/><Relationship Id="rId53" Type="http://schemas.openxmlformats.org/officeDocument/2006/relationships/image" Target="media/image23.png"/><Relationship Id="rId58"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header" Target="header5.xml"/><Relationship Id="rId49" Type="http://schemas.openxmlformats.org/officeDocument/2006/relationships/image" Target="media/image21.png"/><Relationship Id="rId57" Type="http://schemas.openxmlformats.org/officeDocument/2006/relationships/header" Target="header1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eader" Target="header3.xml"/><Relationship Id="rId44" Type="http://schemas.openxmlformats.org/officeDocument/2006/relationships/footer" Target="footer8.xml"/><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header" Target="header8.xml"/><Relationship Id="rId48" Type="http://schemas.openxmlformats.org/officeDocument/2006/relationships/footer" Target="footer9.xm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oter" Target="footer10.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chule\Unterlagen\2011%20-%20HS\Semesterarbeit\SEPenv\Formatvorlage\Format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154EC3B0-C276-400A-919C-084523547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Formatvorlage.dotx</Template>
  <TotalTime>0</TotalTime>
  <Pages>36</Pages>
  <Words>4137</Words>
  <Characters>23582</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Zurbi</dc:creator>
  <cp:lastModifiedBy>Luca Romano</cp:lastModifiedBy>
  <cp:revision>27</cp:revision>
  <dcterms:created xsi:type="dcterms:W3CDTF">2016-04-20T09:38:00Z</dcterms:created>
  <dcterms:modified xsi:type="dcterms:W3CDTF">2016-06-03T08:58:00Z</dcterms:modified>
</cp:coreProperties>
</file>